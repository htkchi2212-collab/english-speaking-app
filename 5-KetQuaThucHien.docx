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20FED" w14:textId="77777777" w:rsidR="003548A8" w:rsidRDefault="003548A8" w:rsidP="003548A8">
      <w:pPr>
        <w:rPr>
          <w:lang w:val="en-US"/>
        </w:rPr>
      </w:pPr>
    </w:p>
    <w:p w14:paraId="73320FEE" w14:textId="77777777" w:rsidR="00301562" w:rsidRDefault="00301562" w:rsidP="003548A8">
      <w:pPr>
        <w:rPr>
          <w:lang w:val="en-US"/>
        </w:rPr>
      </w:pPr>
    </w:p>
    <w:p w14:paraId="73320FEF" w14:textId="77777777" w:rsidR="00301562" w:rsidRDefault="00301562" w:rsidP="003548A8">
      <w:pPr>
        <w:rPr>
          <w:lang w:val="en-US"/>
        </w:rPr>
      </w:pPr>
    </w:p>
    <w:p w14:paraId="73320FF0" w14:textId="77777777" w:rsidR="00301562" w:rsidRDefault="00301562" w:rsidP="003548A8">
      <w:pPr>
        <w:rPr>
          <w:lang w:val="en-US"/>
        </w:rPr>
      </w:pPr>
    </w:p>
    <w:p w14:paraId="73320FF1" w14:textId="77777777" w:rsidR="00301562" w:rsidRDefault="00301562" w:rsidP="003548A8">
      <w:pPr>
        <w:rPr>
          <w:lang w:val="en-US"/>
        </w:rPr>
      </w:pPr>
    </w:p>
    <w:p w14:paraId="73320FF2" w14:textId="77777777" w:rsidR="00301562" w:rsidRDefault="00301562" w:rsidP="003548A8">
      <w:pPr>
        <w:rPr>
          <w:lang w:val="en-US"/>
        </w:rPr>
      </w:pPr>
    </w:p>
    <w:p w14:paraId="73320FF3" w14:textId="77777777" w:rsidR="00301562" w:rsidRDefault="00301562" w:rsidP="003548A8">
      <w:pPr>
        <w:rPr>
          <w:lang w:val="en-US"/>
        </w:rPr>
      </w:pPr>
    </w:p>
    <w:p w14:paraId="73320FF4" w14:textId="77777777" w:rsidR="003548A8" w:rsidRPr="003548A8" w:rsidRDefault="003548A8" w:rsidP="003548A8">
      <w:pPr>
        <w:rPr>
          <w:lang w:val="en-US"/>
        </w:rPr>
      </w:pPr>
    </w:p>
    <w:p w14:paraId="73320FF5" w14:textId="34237A2E" w:rsidR="00D234F3" w:rsidRDefault="00770457" w:rsidP="00EC72E0">
      <w:pPr>
        <w:pStyle w:val="Title"/>
        <w:jc w:val="right"/>
        <w:rPr>
          <w:lang w:val="en-US"/>
        </w:rPr>
      </w:pPr>
      <w:r>
        <w:rPr>
          <w:lang w:val="en-US"/>
        </w:rPr>
        <w:t>Kết quả thực hiện</w:t>
      </w:r>
      <w:r w:rsidR="007A1DE8">
        <w:rPr>
          <w:lang w:val="en-US"/>
        </w:rPr>
        <w:t xml:space="preserve"> </w:t>
      </w:r>
      <w:r w:rsidR="00EC72E0">
        <w:rPr>
          <w:color w:val="0000FF"/>
          <w:lang w:val="en-US"/>
        </w:rPr>
        <w:t>Phần mềm học nói tiếng anh</w:t>
      </w:r>
    </w:p>
    <w:p w14:paraId="73320FF6" w14:textId="77777777" w:rsidR="007A1DE8" w:rsidRPr="007A1DE8" w:rsidRDefault="007A1DE8" w:rsidP="007A1DE8">
      <w:pPr>
        <w:rPr>
          <w:lang w:val="en-US"/>
        </w:rPr>
      </w:pPr>
    </w:p>
    <w:p w14:paraId="73320FF7" w14:textId="177B604A" w:rsidR="007A1DE8" w:rsidRPr="007A1DE8" w:rsidRDefault="007A1DE8" w:rsidP="007A1DE8">
      <w:pPr>
        <w:jc w:val="right"/>
        <w:rPr>
          <w:rFonts w:ascii="Arial" w:hAnsi="Arial"/>
          <w:sz w:val="34"/>
          <w:szCs w:val="30"/>
          <w:lang w:val="en-US"/>
        </w:rPr>
      </w:pPr>
      <w:r w:rsidRPr="007A1DE8">
        <w:rPr>
          <w:rFonts w:ascii="Arial" w:hAnsi="Arial"/>
          <w:sz w:val="34"/>
          <w:szCs w:val="30"/>
          <w:lang w:val="en-US"/>
        </w:rPr>
        <w:t xml:space="preserve">Version </w:t>
      </w:r>
      <w:r w:rsidR="00667E68">
        <w:rPr>
          <w:rFonts w:ascii="Arial" w:hAnsi="Arial"/>
          <w:color w:val="0000FF"/>
          <w:sz w:val="34"/>
          <w:szCs w:val="30"/>
          <w:lang w:val="en-US"/>
        </w:rPr>
        <w:t>1.0</w:t>
      </w:r>
    </w:p>
    <w:p w14:paraId="73320FF8" w14:textId="77777777" w:rsidR="00D234F3" w:rsidRDefault="00D234F3">
      <w:pPr>
        <w:pStyle w:val="Title"/>
        <w:jc w:val="both"/>
        <w:rPr>
          <w:lang w:val="en-US"/>
        </w:rPr>
      </w:pPr>
    </w:p>
    <w:p w14:paraId="73320FF9" w14:textId="77777777" w:rsidR="003548A8" w:rsidRDefault="003548A8" w:rsidP="003548A8">
      <w:pPr>
        <w:rPr>
          <w:lang w:val="en-US"/>
        </w:rPr>
      </w:pPr>
    </w:p>
    <w:p w14:paraId="73320FFA" w14:textId="77777777" w:rsidR="00301562" w:rsidRDefault="00301562" w:rsidP="003548A8">
      <w:pPr>
        <w:rPr>
          <w:lang w:val="en-US"/>
        </w:rPr>
      </w:pPr>
    </w:p>
    <w:p w14:paraId="73320FFB" w14:textId="77777777" w:rsidR="00301562" w:rsidRDefault="00301562" w:rsidP="003548A8">
      <w:pPr>
        <w:rPr>
          <w:lang w:val="en-US"/>
        </w:rPr>
      </w:pPr>
    </w:p>
    <w:p w14:paraId="73320FFC" w14:textId="77777777" w:rsidR="00301562" w:rsidRDefault="00301562" w:rsidP="003548A8">
      <w:pPr>
        <w:rPr>
          <w:lang w:val="en-US"/>
        </w:rPr>
      </w:pPr>
    </w:p>
    <w:p w14:paraId="73320FFD" w14:textId="77777777" w:rsidR="00301562" w:rsidRDefault="00301562" w:rsidP="003548A8">
      <w:pPr>
        <w:rPr>
          <w:lang w:val="en-US"/>
        </w:rPr>
      </w:pPr>
    </w:p>
    <w:p w14:paraId="73320FFE" w14:textId="77777777" w:rsidR="00301562" w:rsidRDefault="00301562" w:rsidP="003548A8">
      <w:pPr>
        <w:rPr>
          <w:lang w:val="en-US"/>
        </w:rPr>
      </w:pPr>
    </w:p>
    <w:p w14:paraId="73320FFF" w14:textId="77777777" w:rsidR="00301562" w:rsidRDefault="00301562" w:rsidP="003548A8">
      <w:pPr>
        <w:rPr>
          <w:lang w:val="en-US"/>
        </w:rPr>
      </w:pPr>
    </w:p>
    <w:p w14:paraId="73321000" w14:textId="77777777" w:rsidR="00301562" w:rsidRDefault="00301562" w:rsidP="003548A8">
      <w:pPr>
        <w:rPr>
          <w:lang w:val="en-US"/>
        </w:rPr>
      </w:pPr>
    </w:p>
    <w:p w14:paraId="73321001" w14:textId="77777777" w:rsidR="00301562" w:rsidRDefault="00301562" w:rsidP="003548A8">
      <w:pPr>
        <w:rPr>
          <w:lang w:val="en-US"/>
        </w:rPr>
      </w:pPr>
    </w:p>
    <w:p w14:paraId="73321002" w14:textId="77777777" w:rsidR="003548A8" w:rsidRDefault="003548A8" w:rsidP="003548A8">
      <w:pPr>
        <w:rPr>
          <w:lang w:val="en-US"/>
        </w:rPr>
      </w:pPr>
    </w:p>
    <w:p w14:paraId="73321003" w14:textId="77777777" w:rsidR="003548A8" w:rsidRDefault="003548A8" w:rsidP="003548A8">
      <w:pPr>
        <w:rPr>
          <w:lang w:val="en-US"/>
        </w:rPr>
      </w:pPr>
    </w:p>
    <w:p w14:paraId="73321004" w14:textId="77777777" w:rsidR="003548A8" w:rsidRDefault="003548A8" w:rsidP="003548A8">
      <w:pPr>
        <w:rPr>
          <w:lang w:val="en-US"/>
        </w:rPr>
      </w:pPr>
    </w:p>
    <w:p w14:paraId="73321005" w14:textId="77777777" w:rsidR="003548A8" w:rsidRDefault="003548A8" w:rsidP="003548A8">
      <w:pPr>
        <w:rPr>
          <w:lang w:val="en-US"/>
        </w:rPr>
      </w:pPr>
    </w:p>
    <w:p w14:paraId="73321006" w14:textId="77777777" w:rsidR="003548A8" w:rsidRDefault="003548A8" w:rsidP="003548A8">
      <w:pPr>
        <w:rPr>
          <w:lang w:val="en-US"/>
        </w:rPr>
      </w:pPr>
    </w:p>
    <w:p w14:paraId="73321007" w14:textId="77777777" w:rsidR="003548A8" w:rsidRPr="003548A8" w:rsidRDefault="003548A8" w:rsidP="003548A8">
      <w:pPr>
        <w:jc w:val="center"/>
        <w:rPr>
          <w:rFonts w:ascii="Arial" w:hAnsi="Arial" w:cs="Arial"/>
          <w:sz w:val="30"/>
          <w:szCs w:val="30"/>
          <w:lang w:val="en-US"/>
        </w:rPr>
      </w:pPr>
      <w:r w:rsidRPr="003548A8">
        <w:rPr>
          <w:rFonts w:ascii="Arial" w:hAnsi="Arial" w:cs="Arial"/>
          <w:sz w:val="30"/>
          <w:szCs w:val="30"/>
          <w:lang w:val="en-US"/>
        </w:rPr>
        <w:t>Sinh viên thực hiện:</w:t>
      </w:r>
    </w:p>
    <w:p w14:paraId="6D0A1FD9" w14:textId="77777777" w:rsidR="00BD7DE7" w:rsidRPr="00DD05F2" w:rsidRDefault="00BD7DE7" w:rsidP="00BD7DE7">
      <w:pPr>
        <w:jc w:val="center"/>
        <w:rPr>
          <w:rFonts w:ascii="Arial" w:hAnsi="Arial" w:cs="Arial"/>
          <w:color w:val="0000FF"/>
          <w:sz w:val="30"/>
          <w:szCs w:val="30"/>
          <w:lang w:val="en-US"/>
        </w:rPr>
        <w:sectPr w:rsidR="00BD7DE7" w:rsidRPr="00DD05F2" w:rsidSect="00BD7DE7">
          <w:headerReference w:type="default" r:id="rId8"/>
          <w:footerReference w:type="default" r:id="rId9"/>
          <w:pgSz w:w="11907" w:h="16839" w:code="9"/>
          <w:pgMar w:top="1440" w:right="1440" w:bottom="1440" w:left="1440" w:header="720" w:footer="720" w:gutter="0"/>
          <w:cols w:space="720"/>
          <w:vAlign w:val="center"/>
          <w:docGrid w:linePitch="326"/>
        </w:sectPr>
      </w:pPr>
      <w:r>
        <w:rPr>
          <w:rFonts w:ascii="Arial" w:hAnsi="Arial" w:cs="Arial"/>
          <w:color w:val="0000FF"/>
          <w:sz w:val="30"/>
          <w:szCs w:val="30"/>
          <w:lang w:val="en-US"/>
        </w:rPr>
        <w:t>22880013</w:t>
      </w:r>
      <w:r w:rsidRPr="003548A8">
        <w:rPr>
          <w:rFonts w:ascii="Arial" w:hAnsi="Arial" w:cs="Arial"/>
          <w:color w:val="0000FF"/>
          <w:sz w:val="30"/>
          <w:szCs w:val="30"/>
          <w:lang w:val="en-US"/>
        </w:rPr>
        <w:t xml:space="preserve"> – </w:t>
      </w:r>
      <w:r>
        <w:rPr>
          <w:rFonts w:ascii="Arial" w:hAnsi="Arial" w:cs="Arial"/>
          <w:color w:val="0000FF"/>
          <w:sz w:val="30"/>
          <w:szCs w:val="30"/>
          <w:lang w:val="en-US"/>
        </w:rPr>
        <w:t>Hoàng Thị Kim Chi</w:t>
      </w:r>
    </w:p>
    <w:p w14:paraId="7332100B" w14:textId="77777777" w:rsidR="007A1DE8" w:rsidRPr="007A1DE8" w:rsidRDefault="007A1DE8" w:rsidP="007A1DE8">
      <w:pPr>
        <w:spacing w:line="240" w:lineRule="auto"/>
        <w:jc w:val="center"/>
        <w:rPr>
          <w:rFonts w:ascii="Arial" w:eastAsia="SimSun" w:hAnsi="Arial"/>
          <w:b/>
          <w:sz w:val="36"/>
          <w:lang w:val="en-US"/>
        </w:rPr>
      </w:pPr>
      <w:r w:rsidRPr="007A1DE8">
        <w:rPr>
          <w:rFonts w:ascii="Arial" w:eastAsia="SimSun" w:hAnsi="Arial"/>
          <w:b/>
          <w:sz w:val="36"/>
          <w:lang w:val="en-US"/>
        </w:rPr>
        <w:lastRenderedPageBreak/>
        <w:t>Bảng ghi nhận thay đổi tài liệu</w:t>
      </w:r>
      <w:r w:rsidR="0099744F">
        <w:rPr>
          <w:rFonts w:ascii="Arial" w:eastAsia="SimSun" w:hAnsi="Arial"/>
          <w:b/>
          <w:sz w:val="36"/>
          <w:lang w:val="en-US"/>
        </w:rPr>
        <w:t xml:space="preserve"> </w:t>
      </w:r>
    </w:p>
    <w:p w14:paraId="7332100C" w14:textId="77777777" w:rsidR="007A1DE8" w:rsidRPr="007A1DE8" w:rsidRDefault="007A1DE8" w:rsidP="007A1DE8">
      <w:pPr>
        <w:jc w:val="both"/>
        <w:rPr>
          <w:rFonts w:eastAsia="SimSun"/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1363"/>
        <w:gridCol w:w="3744"/>
        <w:gridCol w:w="2304"/>
      </w:tblGrid>
      <w:tr w:rsidR="00E95D0C" w:rsidRPr="007A1DE8" w14:paraId="73321011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0D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 w:rsidRPr="007A1DE8">
              <w:rPr>
                <w:rFonts w:eastAsia="SimSun"/>
                <w:b/>
                <w:lang w:val="en-US"/>
              </w:rPr>
              <w:t>Ngày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0E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Phiên bản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0F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 w:rsidRPr="007A1DE8">
              <w:rPr>
                <w:rFonts w:eastAsia="SimSun"/>
                <w:b/>
                <w:lang w:val="en-US"/>
              </w:rPr>
              <w:t>Mô tả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0" w14:textId="77777777" w:rsidR="00E95D0C" w:rsidRPr="007A1DE8" w:rsidRDefault="00DC363E" w:rsidP="004176B5">
            <w:pPr>
              <w:keepLines/>
              <w:spacing w:after="120"/>
              <w:jc w:val="center"/>
              <w:rPr>
                <w:rFonts w:eastAsia="SimSun"/>
                <w:b/>
                <w:lang w:val="en-US"/>
              </w:rPr>
            </w:pPr>
            <w:r>
              <w:rPr>
                <w:rFonts w:eastAsia="SimSun"/>
                <w:b/>
                <w:lang w:val="en-US"/>
              </w:rPr>
              <w:t>Người thay đổi</w:t>
            </w:r>
          </w:p>
        </w:tc>
      </w:tr>
      <w:tr w:rsidR="00E95D0C" w:rsidRPr="000C0CA8" w14:paraId="73321016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2" w14:textId="2561BA69" w:rsidR="00E95D0C" w:rsidRPr="003548A8" w:rsidRDefault="00F9591A" w:rsidP="004176B5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17/12/2025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3" w14:textId="00F600BA" w:rsidR="00E95D0C" w:rsidRPr="003548A8" w:rsidRDefault="00F9591A" w:rsidP="004176B5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4" w14:textId="6939B917" w:rsidR="00E95D0C" w:rsidRPr="0037628A" w:rsidRDefault="00F9591A" w:rsidP="00DC363E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Kết quả thực hiện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5" w14:textId="2F01152F" w:rsidR="00E95D0C" w:rsidRPr="003548A8" w:rsidRDefault="00F9591A" w:rsidP="00DC363E">
            <w:pPr>
              <w:keepLines/>
              <w:spacing w:after="120"/>
              <w:jc w:val="center"/>
              <w:rPr>
                <w:rFonts w:eastAsia="SimSun"/>
                <w:color w:val="0000FF"/>
                <w:lang w:val="en-US"/>
              </w:rPr>
            </w:pPr>
            <w:r>
              <w:rPr>
                <w:rFonts w:eastAsia="SimSun"/>
                <w:color w:val="0000FF"/>
                <w:lang w:val="en-US"/>
              </w:rPr>
              <w:t>Hoàng Thị Kim Chi</w:t>
            </w:r>
          </w:p>
        </w:tc>
      </w:tr>
      <w:tr w:rsidR="00E95D0C" w:rsidRPr="007A1DE8" w14:paraId="7332101B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7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8" w14:textId="77777777" w:rsidR="00E95D0C" w:rsidRPr="007A1DE8" w:rsidRDefault="00E95D0C" w:rsidP="004176B5">
            <w:pPr>
              <w:keepLines/>
              <w:spacing w:after="12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9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A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  <w:tr w:rsidR="00E95D0C" w:rsidRPr="007A1DE8" w14:paraId="73321020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C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D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E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1F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  <w:tr w:rsidR="00E95D0C" w:rsidRPr="007A1DE8" w14:paraId="73321025" w14:textId="77777777"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21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22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23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21024" w14:textId="77777777" w:rsidR="00E95D0C" w:rsidRPr="007A1DE8" w:rsidRDefault="00E95D0C" w:rsidP="004176B5">
            <w:pPr>
              <w:keepLines/>
              <w:spacing w:after="120"/>
              <w:jc w:val="both"/>
              <w:rPr>
                <w:rFonts w:eastAsia="SimSun"/>
                <w:lang w:val="en-US"/>
              </w:rPr>
            </w:pPr>
          </w:p>
        </w:tc>
      </w:tr>
    </w:tbl>
    <w:p w14:paraId="73321026" w14:textId="77777777" w:rsidR="00A23833" w:rsidRDefault="00A23833" w:rsidP="0031511D">
      <w:pPr>
        <w:pStyle w:val="Title"/>
        <w:rPr>
          <w:lang w:val="en-US"/>
        </w:rPr>
      </w:pPr>
    </w:p>
    <w:p w14:paraId="73321027" w14:textId="77777777" w:rsidR="00A23833" w:rsidRDefault="00A23833" w:rsidP="00A23833">
      <w:pPr>
        <w:pStyle w:val="Title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Mục lục</w:t>
      </w:r>
    </w:p>
    <w:p w14:paraId="73321028" w14:textId="77777777" w:rsidR="00770457" w:rsidRDefault="00A2383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  <w:hyperlink w:anchor="_Toc369451682" w:history="1">
        <w:r w:rsidR="00770457" w:rsidRPr="00427E53">
          <w:rPr>
            <w:rStyle w:val="Hyperlink"/>
            <w:noProof/>
            <w:lang w:val="en-US"/>
          </w:rPr>
          <w:t>1.</w:t>
        </w:r>
        <w:r w:rsidR="00770457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70457" w:rsidRPr="00427E53">
          <w:rPr>
            <w:rStyle w:val="Hyperlink"/>
            <w:noProof/>
            <w:lang w:val="en-US"/>
          </w:rPr>
          <w:t>Môi trường phát triển và Môi trường triển khai</w:t>
        </w:r>
        <w:r w:rsidR="00770457">
          <w:rPr>
            <w:noProof/>
            <w:webHidden/>
          </w:rPr>
          <w:tab/>
        </w:r>
        <w:r w:rsidR="00770457">
          <w:rPr>
            <w:noProof/>
            <w:webHidden/>
          </w:rPr>
          <w:fldChar w:fldCharType="begin"/>
        </w:r>
        <w:r w:rsidR="00770457">
          <w:rPr>
            <w:noProof/>
            <w:webHidden/>
          </w:rPr>
          <w:instrText xml:space="preserve"> PAGEREF _Toc369451682 \h </w:instrText>
        </w:r>
        <w:r w:rsidR="00770457">
          <w:rPr>
            <w:noProof/>
            <w:webHidden/>
          </w:rPr>
        </w:r>
        <w:r w:rsidR="00770457">
          <w:rPr>
            <w:noProof/>
            <w:webHidden/>
          </w:rPr>
          <w:fldChar w:fldCharType="separate"/>
        </w:r>
        <w:r w:rsidR="00DE4628">
          <w:rPr>
            <w:noProof/>
            <w:webHidden/>
          </w:rPr>
          <w:t>3</w:t>
        </w:r>
        <w:r w:rsidR="00770457">
          <w:rPr>
            <w:noProof/>
            <w:webHidden/>
          </w:rPr>
          <w:fldChar w:fldCharType="end"/>
        </w:r>
      </w:hyperlink>
    </w:p>
    <w:p w14:paraId="73321029" w14:textId="77777777" w:rsidR="00770457" w:rsidRDefault="00D64A2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369451683" w:history="1">
        <w:r w:rsidR="00770457" w:rsidRPr="00427E53">
          <w:rPr>
            <w:rStyle w:val="Hyperlink"/>
            <w:noProof/>
          </w:rPr>
          <w:t>2.</w:t>
        </w:r>
        <w:r w:rsidR="00770457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70457" w:rsidRPr="00427E53">
          <w:rPr>
            <w:rStyle w:val="Hyperlink"/>
            <w:noProof/>
            <w:lang w:val="en-US"/>
          </w:rPr>
          <w:t>Kết quả đạt được</w:t>
        </w:r>
        <w:r w:rsidR="00770457">
          <w:rPr>
            <w:noProof/>
            <w:webHidden/>
          </w:rPr>
          <w:tab/>
        </w:r>
        <w:r w:rsidR="00770457">
          <w:rPr>
            <w:noProof/>
            <w:webHidden/>
          </w:rPr>
          <w:fldChar w:fldCharType="begin"/>
        </w:r>
        <w:r w:rsidR="00770457">
          <w:rPr>
            <w:noProof/>
            <w:webHidden/>
          </w:rPr>
          <w:instrText xml:space="preserve"> PAGEREF _Toc369451683 \h </w:instrText>
        </w:r>
        <w:r w:rsidR="00770457">
          <w:rPr>
            <w:noProof/>
            <w:webHidden/>
          </w:rPr>
        </w:r>
        <w:r w:rsidR="00770457">
          <w:rPr>
            <w:noProof/>
            <w:webHidden/>
          </w:rPr>
          <w:fldChar w:fldCharType="separate"/>
        </w:r>
        <w:r w:rsidR="00DE4628">
          <w:rPr>
            <w:noProof/>
            <w:webHidden/>
          </w:rPr>
          <w:t>3</w:t>
        </w:r>
        <w:r w:rsidR="00770457">
          <w:rPr>
            <w:noProof/>
            <w:webHidden/>
          </w:rPr>
          <w:fldChar w:fldCharType="end"/>
        </w:r>
      </w:hyperlink>
    </w:p>
    <w:p w14:paraId="7332102A" w14:textId="77777777" w:rsidR="00770457" w:rsidRDefault="00D64A2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369451684" w:history="1">
        <w:r w:rsidR="00770457" w:rsidRPr="00427E53">
          <w:rPr>
            <w:rStyle w:val="Hyperlink"/>
            <w:noProof/>
            <w:lang w:val="en-US"/>
          </w:rPr>
          <w:t>3.</w:t>
        </w:r>
        <w:r w:rsidR="00770457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70457" w:rsidRPr="00427E53">
          <w:rPr>
            <w:rStyle w:val="Hyperlink"/>
            <w:noProof/>
            <w:lang w:val="en-US"/>
          </w:rPr>
          <w:t>Hướng phát triển</w:t>
        </w:r>
        <w:r w:rsidR="00770457">
          <w:rPr>
            <w:noProof/>
            <w:webHidden/>
          </w:rPr>
          <w:tab/>
        </w:r>
        <w:r w:rsidR="00770457">
          <w:rPr>
            <w:noProof/>
            <w:webHidden/>
          </w:rPr>
          <w:fldChar w:fldCharType="begin"/>
        </w:r>
        <w:r w:rsidR="00770457">
          <w:rPr>
            <w:noProof/>
            <w:webHidden/>
          </w:rPr>
          <w:instrText xml:space="preserve"> PAGEREF _Toc369451684 \h </w:instrText>
        </w:r>
        <w:r w:rsidR="00770457">
          <w:rPr>
            <w:noProof/>
            <w:webHidden/>
          </w:rPr>
        </w:r>
        <w:r w:rsidR="00770457">
          <w:rPr>
            <w:noProof/>
            <w:webHidden/>
          </w:rPr>
          <w:fldChar w:fldCharType="separate"/>
        </w:r>
        <w:r w:rsidR="00DE4628">
          <w:rPr>
            <w:noProof/>
            <w:webHidden/>
          </w:rPr>
          <w:t>4</w:t>
        </w:r>
        <w:r w:rsidR="00770457">
          <w:rPr>
            <w:noProof/>
            <w:webHidden/>
          </w:rPr>
          <w:fldChar w:fldCharType="end"/>
        </w:r>
      </w:hyperlink>
    </w:p>
    <w:p w14:paraId="7332102B" w14:textId="77777777" w:rsidR="00C14AB8" w:rsidRDefault="00A23833" w:rsidP="00C14AB8">
      <w:pPr>
        <w:pStyle w:val="BodyText"/>
        <w:jc w:val="both"/>
        <w:rPr>
          <w:lang w:val="en-US"/>
        </w:rPr>
      </w:pPr>
      <w:r>
        <w:rPr>
          <w:lang w:val="en-US"/>
        </w:rPr>
        <w:fldChar w:fldCharType="end"/>
      </w:r>
    </w:p>
    <w:p w14:paraId="7332102C" w14:textId="77777777" w:rsidR="00C14AB8" w:rsidRDefault="00C14AB8">
      <w:pPr>
        <w:widowControl/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7332102D" w14:textId="77777777" w:rsidR="00770457" w:rsidRDefault="00770457" w:rsidP="00770457">
      <w:pPr>
        <w:pStyle w:val="Heading1"/>
        <w:spacing w:line="360" w:lineRule="auto"/>
        <w:jc w:val="both"/>
        <w:rPr>
          <w:lang w:val="en-US"/>
        </w:rPr>
      </w:pPr>
      <w:bookmarkStart w:id="0" w:name="_Toc176926430"/>
      <w:bookmarkStart w:id="1" w:name="_Toc369451682"/>
      <w:r>
        <w:rPr>
          <w:lang w:val="en-US"/>
        </w:rPr>
        <w:lastRenderedPageBreak/>
        <w:t>Môi trường phát triển và Môi trường triển khai</w:t>
      </w:r>
      <w:bookmarkEnd w:id="0"/>
      <w:bookmarkEnd w:id="1"/>
    </w:p>
    <w:p w14:paraId="7D214EAB" w14:textId="7DAEC4D9" w:rsidR="001B7344" w:rsidRPr="001B7344" w:rsidRDefault="001B7344" w:rsidP="00096732">
      <w:pPr>
        <w:pStyle w:val="Heading2"/>
        <w:rPr>
          <w:lang w:val="en-US"/>
        </w:rPr>
      </w:pPr>
      <w:r w:rsidRPr="001B7344">
        <w:rPr>
          <w:lang w:val="en-US"/>
        </w:rPr>
        <w:t>Môi trường phát triển ứng dụng</w:t>
      </w:r>
    </w:p>
    <w:p w14:paraId="01D3F487" w14:textId="77777777" w:rsidR="001B7344" w:rsidRPr="001B7344" w:rsidRDefault="001B7344" w:rsidP="009910B0">
      <w:pPr>
        <w:pStyle w:val="Heading3"/>
        <w:rPr>
          <w:lang w:val="en-US"/>
        </w:rPr>
      </w:pPr>
      <w:r w:rsidRPr="001B7344">
        <w:rPr>
          <w:lang w:val="en-US"/>
        </w:rPr>
        <w:t>Hệ điều hành:</w:t>
      </w:r>
    </w:p>
    <w:p w14:paraId="52722D8A" w14:textId="0C7CA84C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Microsoft Windows 1</w:t>
      </w:r>
      <w:r w:rsidR="004800B9">
        <w:rPr>
          <w:iCs/>
          <w:szCs w:val="24"/>
          <w:lang w:val="en-US"/>
        </w:rPr>
        <w:t>1</w:t>
      </w:r>
      <w:r w:rsidR="00824CA9">
        <w:rPr>
          <w:iCs/>
          <w:szCs w:val="24"/>
          <w:lang w:val="en-US"/>
        </w:rPr>
        <w:t xml:space="preserve"> pro</w:t>
      </w:r>
    </w:p>
    <w:p w14:paraId="0149DF41" w14:textId="77777777" w:rsidR="001B7344" w:rsidRPr="001B7344" w:rsidRDefault="001B7344" w:rsidP="009910B0">
      <w:pPr>
        <w:pStyle w:val="Heading3"/>
        <w:rPr>
          <w:lang w:val="en-US"/>
        </w:rPr>
      </w:pPr>
      <w:r w:rsidRPr="001B7344">
        <w:rPr>
          <w:lang w:val="en-US"/>
        </w:rPr>
        <w:t>Hệ quản trị cơ sở dữ liệu:</w:t>
      </w:r>
    </w:p>
    <w:p w14:paraId="326181E5" w14:textId="0D43D84D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SQLite (sử dụng thông qua thư viện SQLAlchemy)</w:t>
      </w:r>
    </w:p>
    <w:p w14:paraId="440F0BA5" w14:textId="636E5935" w:rsidR="001B7344" w:rsidRPr="001B7344" w:rsidRDefault="001B7344" w:rsidP="009910B0">
      <w:pPr>
        <w:pStyle w:val="Heading3"/>
        <w:rPr>
          <w:lang w:val="en-US"/>
        </w:rPr>
      </w:pPr>
      <w:r w:rsidRPr="001B7344">
        <w:rPr>
          <w:lang w:val="en-US"/>
        </w:rPr>
        <w:t>Công cụ phân tích, thiết kế:</w:t>
      </w:r>
    </w:p>
    <w:p w14:paraId="4B94B433" w14:textId="102232E2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Microsoft Word (soạn thảo tài liệu đặc tả, thiết kế kiến trúc)</w:t>
      </w:r>
    </w:p>
    <w:p w14:paraId="6836A9B5" w14:textId="700CF961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 xml:space="preserve">Draw.io </w:t>
      </w:r>
      <w:r w:rsidR="00420CDF">
        <w:rPr>
          <w:iCs/>
          <w:szCs w:val="24"/>
          <w:lang w:val="en-US"/>
        </w:rPr>
        <w:t>, vi</w:t>
      </w:r>
      <w:r w:rsidR="004D45AA">
        <w:rPr>
          <w:iCs/>
          <w:szCs w:val="24"/>
          <w:lang w:val="en-US"/>
        </w:rPr>
        <w:t xml:space="preserve">sual paradigm, </w:t>
      </w:r>
      <w:r w:rsidR="00B70F88">
        <w:rPr>
          <w:iCs/>
          <w:szCs w:val="24"/>
          <w:lang w:val="en-US"/>
        </w:rPr>
        <w:t>dbdiagram.io, figma</w:t>
      </w:r>
      <w:r w:rsidRPr="001B7344">
        <w:rPr>
          <w:iCs/>
          <w:szCs w:val="24"/>
          <w:lang w:val="en-US"/>
        </w:rPr>
        <w:t xml:space="preserve"> (vẽ sơ đồ Use-case, sơ đồ lớp, sơ đồ kiến trúc</w:t>
      </w:r>
      <w:r w:rsidR="00B70F88">
        <w:rPr>
          <w:iCs/>
          <w:szCs w:val="24"/>
          <w:lang w:val="en-US"/>
        </w:rPr>
        <w:t>, mockup</w:t>
      </w:r>
      <w:r w:rsidRPr="001B7344">
        <w:rPr>
          <w:iCs/>
          <w:szCs w:val="24"/>
          <w:lang w:val="en-US"/>
        </w:rPr>
        <w:t>)</w:t>
      </w:r>
    </w:p>
    <w:p w14:paraId="2F6AFB12" w14:textId="1027E057" w:rsidR="001B7344" w:rsidRPr="001B7344" w:rsidRDefault="001B7344" w:rsidP="009910B0">
      <w:pPr>
        <w:pStyle w:val="Heading3"/>
        <w:rPr>
          <w:lang w:val="en-US"/>
        </w:rPr>
      </w:pPr>
      <w:r w:rsidRPr="001B7344">
        <w:rPr>
          <w:lang w:val="en-US"/>
        </w:rPr>
        <w:t>Công cụ xây dựng ứng dụng:</w:t>
      </w:r>
    </w:p>
    <w:p w14:paraId="356D9CBC" w14:textId="23BFB132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Visual Studio Code</w:t>
      </w:r>
    </w:p>
    <w:p w14:paraId="54468CCE" w14:textId="504738B4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Python 3.x (Backend – Flask)</w:t>
      </w:r>
    </w:p>
    <w:p w14:paraId="302BF393" w14:textId="0E949434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Node.js + npm (Frontend – React)</w:t>
      </w:r>
    </w:p>
    <w:p w14:paraId="36080496" w14:textId="4C676E4E" w:rsidR="001B7344" w:rsidRPr="001B7344" w:rsidRDefault="001B7344" w:rsidP="009910B0">
      <w:pPr>
        <w:pStyle w:val="Heading3"/>
        <w:rPr>
          <w:lang w:val="en-US"/>
        </w:rPr>
      </w:pPr>
      <w:r w:rsidRPr="001B7344">
        <w:rPr>
          <w:lang w:val="en-US"/>
        </w:rPr>
        <w:t>Các thư viện và công nghệ đã sử dụng:</w:t>
      </w:r>
    </w:p>
    <w:p w14:paraId="04AF8435" w14:textId="46C24AD8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Flask (xây dựng Web Service backend</w:t>
      </w:r>
    </w:p>
    <w:p w14:paraId="3FBED58E" w14:textId="68AB7EE5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Flask-CORS (xử lý CORS)</w:t>
      </w:r>
    </w:p>
    <w:p w14:paraId="6217E5EC" w14:textId="2ED377D0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SQLAlchemy (ORM quản lý cơ sở dữ liệu)</w:t>
      </w:r>
    </w:p>
    <w:p w14:paraId="2C8FA86E" w14:textId="497641D0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Requests (gọi API bên ngoài)</w:t>
      </w:r>
    </w:p>
    <w:p w14:paraId="32E85749" w14:textId="65FA0E2C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ReactJS (xây dựng giao diện người dùng)</w:t>
      </w:r>
    </w:p>
    <w:p w14:paraId="6115321D" w14:textId="20EEC4FC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Web Speech API (Speech-to-Text, Text-to-Speech phía client)</w:t>
      </w:r>
    </w:p>
    <w:p w14:paraId="2E9BFAC9" w14:textId="24AE1FCF" w:rsidR="001B7344" w:rsidRPr="001B7344" w:rsidRDefault="001B7344" w:rsidP="00096732">
      <w:pPr>
        <w:pStyle w:val="Heading2"/>
        <w:rPr>
          <w:lang w:val="en-US"/>
        </w:rPr>
      </w:pPr>
      <w:r w:rsidRPr="001B7344">
        <w:rPr>
          <w:lang w:val="en-US"/>
        </w:rPr>
        <w:t>Môi trường triển khai ứng dụng</w:t>
      </w:r>
    </w:p>
    <w:p w14:paraId="1E7584AF" w14:textId="40843DAA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Để có thể chạy được ứng dụng, máy tính cần được cấu hình và cài đặt như sau:</w:t>
      </w:r>
    </w:p>
    <w:p w14:paraId="1D7000D2" w14:textId="77777777" w:rsidR="001B7344" w:rsidRPr="001B7344" w:rsidRDefault="001B7344" w:rsidP="009910B0">
      <w:pPr>
        <w:pStyle w:val="Heading3"/>
        <w:rPr>
          <w:lang w:val="en-US"/>
        </w:rPr>
      </w:pPr>
      <w:r w:rsidRPr="001B7344">
        <w:rPr>
          <w:lang w:val="en-US"/>
        </w:rPr>
        <w:t>Hệ điều hành:</w:t>
      </w:r>
    </w:p>
    <w:p w14:paraId="5A253AB9" w14:textId="55CDD139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Microsoft Windows 1</w:t>
      </w:r>
      <w:r w:rsidR="004D1092">
        <w:rPr>
          <w:iCs/>
          <w:szCs w:val="24"/>
          <w:lang w:val="en-US"/>
        </w:rPr>
        <w:t>1</w:t>
      </w:r>
      <w:r w:rsidRPr="001B7344">
        <w:rPr>
          <w:iCs/>
          <w:szCs w:val="24"/>
          <w:lang w:val="en-US"/>
        </w:rPr>
        <w:t xml:space="preserve"> hoặc tương đương</w:t>
      </w:r>
    </w:p>
    <w:p w14:paraId="06BED9A4" w14:textId="73418C07" w:rsidR="001B7344" w:rsidRPr="001B7344" w:rsidRDefault="001B7344" w:rsidP="009910B0">
      <w:pPr>
        <w:pStyle w:val="Heading3"/>
        <w:rPr>
          <w:lang w:val="en-US"/>
        </w:rPr>
      </w:pPr>
      <w:r w:rsidRPr="001B7344">
        <w:rPr>
          <w:lang w:val="en-US"/>
        </w:rPr>
        <w:t>Phần mềm và môi trường cần cài đặt:</w:t>
      </w:r>
    </w:p>
    <w:p w14:paraId="18062436" w14:textId="7D3B2554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Python 3.x</w:t>
      </w:r>
    </w:p>
    <w:p w14:paraId="4A1222C9" w14:textId="02BADB1C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Node.js (kèm npm)</w:t>
      </w:r>
    </w:p>
    <w:p w14:paraId="44F907B2" w14:textId="211509E0" w:rsid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Trình duyệt web hỗ trợ Web Speech API (Google Chrome, Microsoft Edge)</w:t>
      </w:r>
    </w:p>
    <w:p w14:paraId="141FBEF5" w14:textId="4C23B766" w:rsidR="00C46F0A" w:rsidRPr="00C46F0A" w:rsidRDefault="00FB2BE9" w:rsidP="00C46F0A">
      <w:pPr>
        <w:pStyle w:val="Heading3"/>
        <w:rPr>
          <w:lang w:val="en-US"/>
        </w:rPr>
      </w:pPr>
      <w:r>
        <w:rPr>
          <w:lang w:val="en-US"/>
        </w:rPr>
        <w:t xml:space="preserve"> </w:t>
      </w:r>
      <w:r w:rsidR="00C46F0A" w:rsidRPr="00C46F0A">
        <w:rPr>
          <w:lang w:val="en-US"/>
        </w:rPr>
        <w:t>Sử dụng môi trường ảo (Virtual Environment):</w:t>
      </w:r>
    </w:p>
    <w:p w14:paraId="20ED77FA" w14:textId="77777777" w:rsidR="00C46F0A" w:rsidRPr="00C46F0A" w:rsidRDefault="00C46F0A" w:rsidP="00C46F0A">
      <w:pPr>
        <w:spacing w:line="360" w:lineRule="auto"/>
        <w:jc w:val="both"/>
        <w:rPr>
          <w:iCs/>
          <w:szCs w:val="24"/>
          <w:lang w:val="en-US"/>
        </w:rPr>
      </w:pPr>
      <w:r w:rsidRPr="00C46F0A">
        <w:rPr>
          <w:iCs/>
          <w:szCs w:val="24"/>
          <w:lang w:val="en-US"/>
        </w:rPr>
        <w:t>Ứng dụng backend được triển khai và chạy trong môi trường ảo Python (virtual environment) nhằm:</w:t>
      </w:r>
    </w:p>
    <w:p w14:paraId="5120636C" w14:textId="77777777" w:rsidR="00C46F0A" w:rsidRPr="00C46F0A" w:rsidRDefault="00C46F0A" w:rsidP="00C46F0A">
      <w:pPr>
        <w:spacing w:line="360" w:lineRule="auto"/>
        <w:jc w:val="both"/>
        <w:rPr>
          <w:iCs/>
          <w:szCs w:val="24"/>
          <w:lang w:val="en-US"/>
        </w:rPr>
      </w:pPr>
    </w:p>
    <w:p w14:paraId="3DE0DA48" w14:textId="1E0B79D7" w:rsidR="00C46F0A" w:rsidRPr="00C46F0A" w:rsidRDefault="00C46F0A" w:rsidP="00C46F0A">
      <w:pPr>
        <w:spacing w:line="360" w:lineRule="auto"/>
        <w:jc w:val="both"/>
        <w:rPr>
          <w:iCs/>
          <w:szCs w:val="24"/>
          <w:lang w:val="en-US"/>
        </w:rPr>
      </w:pPr>
      <w:r w:rsidRPr="00C46F0A">
        <w:rPr>
          <w:iCs/>
          <w:szCs w:val="24"/>
          <w:lang w:val="en-US"/>
        </w:rPr>
        <w:lastRenderedPageBreak/>
        <w:t>Tách biệt các thư viện của dự án với môi trường Python hệ thống</w:t>
      </w:r>
    </w:p>
    <w:p w14:paraId="2E538D85" w14:textId="20408608" w:rsidR="00C46F0A" w:rsidRPr="00C46F0A" w:rsidRDefault="00C46F0A" w:rsidP="00C46F0A">
      <w:pPr>
        <w:spacing w:line="360" w:lineRule="auto"/>
        <w:jc w:val="both"/>
        <w:rPr>
          <w:iCs/>
          <w:szCs w:val="24"/>
          <w:lang w:val="en-US"/>
        </w:rPr>
      </w:pPr>
      <w:r w:rsidRPr="00C46F0A">
        <w:rPr>
          <w:iCs/>
          <w:szCs w:val="24"/>
          <w:lang w:val="en-US"/>
        </w:rPr>
        <w:t>Tránh xung đột phiên bản thư viện</w:t>
      </w:r>
    </w:p>
    <w:p w14:paraId="15C5A88D" w14:textId="2B4EC034" w:rsidR="00C46F0A" w:rsidRPr="00C46F0A" w:rsidRDefault="00C46F0A" w:rsidP="00C46F0A">
      <w:pPr>
        <w:spacing w:line="360" w:lineRule="auto"/>
        <w:jc w:val="both"/>
        <w:rPr>
          <w:iCs/>
          <w:szCs w:val="24"/>
          <w:lang w:val="en-US"/>
        </w:rPr>
      </w:pPr>
      <w:r w:rsidRPr="00C46F0A">
        <w:rPr>
          <w:iCs/>
          <w:szCs w:val="24"/>
          <w:lang w:val="en-US"/>
        </w:rPr>
        <w:t>Đảm bảo tính ổn định khi triển khai</w:t>
      </w:r>
    </w:p>
    <w:p w14:paraId="59D4C8AE" w14:textId="4CC2296A" w:rsidR="00C46F0A" w:rsidRPr="00C46F0A" w:rsidRDefault="00C46F0A" w:rsidP="00C46F0A">
      <w:pPr>
        <w:pStyle w:val="ListParagraph"/>
        <w:numPr>
          <w:ilvl w:val="0"/>
          <w:numId w:val="39"/>
        </w:numPr>
        <w:spacing w:line="360" w:lineRule="auto"/>
        <w:jc w:val="both"/>
        <w:rPr>
          <w:iCs/>
          <w:szCs w:val="24"/>
          <w:lang w:val="en-US"/>
        </w:rPr>
      </w:pPr>
      <w:r w:rsidRPr="00C46F0A">
        <w:rPr>
          <w:iCs/>
          <w:szCs w:val="24"/>
          <w:lang w:val="en-US"/>
        </w:rPr>
        <w:t>Cách thiết lập môi trường ảo:</w:t>
      </w:r>
    </w:p>
    <w:p w14:paraId="35B7AAB7" w14:textId="37D83970" w:rsidR="00C46F0A" w:rsidRPr="00C46F0A" w:rsidRDefault="00C46F0A" w:rsidP="00C46F0A">
      <w:pPr>
        <w:spacing w:line="360" w:lineRule="auto"/>
        <w:jc w:val="both"/>
        <w:rPr>
          <w:iCs/>
          <w:szCs w:val="24"/>
          <w:lang w:val="en-US"/>
        </w:rPr>
      </w:pPr>
      <w:r w:rsidRPr="00C46F0A">
        <w:rPr>
          <w:iCs/>
          <w:szCs w:val="24"/>
          <w:lang w:val="en-US"/>
        </w:rPr>
        <w:t>Tạo môi trường ảo bằng lệnh:</w:t>
      </w:r>
      <w:r>
        <w:rPr>
          <w:iCs/>
          <w:szCs w:val="24"/>
          <w:lang w:val="en-US"/>
        </w:rPr>
        <w:t xml:space="preserve"> </w:t>
      </w:r>
      <w:r w:rsidRPr="00C46F0A">
        <w:rPr>
          <w:iCs/>
          <w:szCs w:val="24"/>
          <w:lang w:val="en-US"/>
        </w:rPr>
        <w:t>python -m venv venv</w:t>
      </w:r>
    </w:p>
    <w:p w14:paraId="15B46653" w14:textId="021E18E4" w:rsidR="00C46F0A" w:rsidRPr="00C46F0A" w:rsidRDefault="00C46F0A" w:rsidP="00C46F0A">
      <w:pPr>
        <w:spacing w:line="360" w:lineRule="auto"/>
        <w:jc w:val="both"/>
        <w:rPr>
          <w:iCs/>
          <w:szCs w:val="24"/>
          <w:lang w:val="en-US"/>
        </w:rPr>
      </w:pPr>
      <w:r w:rsidRPr="00C46F0A">
        <w:rPr>
          <w:iCs/>
          <w:szCs w:val="24"/>
          <w:lang w:val="en-US"/>
        </w:rPr>
        <w:t>Kích hoạt môi trường ảo:</w:t>
      </w:r>
      <w:r>
        <w:rPr>
          <w:iCs/>
          <w:szCs w:val="24"/>
          <w:lang w:val="en-US"/>
        </w:rPr>
        <w:t xml:space="preserve"> </w:t>
      </w:r>
      <w:r w:rsidRPr="00C46F0A">
        <w:rPr>
          <w:iCs/>
          <w:szCs w:val="24"/>
          <w:lang w:val="en-US"/>
        </w:rPr>
        <w:t>venv\Scripts\activate (trên Windows)</w:t>
      </w:r>
      <w:r w:rsidR="003E32F6">
        <w:rPr>
          <w:iCs/>
          <w:szCs w:val="24"/>
          <w:lang w:val="en-US"/>
        </w:rPr>
        <w:t xml:space="preserve"> </w:t>
      </w:r>
      <w:r w:rsidR="003E32F6" w:rsidRPr="003E32F6">
        <w:rPr>
          <w:iCs/>
          <w:szCs w:val="24"/>
          <w:lang w:val="en-US"/>
        </w:rPr>
        <w:t>.\venv\Scripts\Activate.ps1</w:t>
      </w:r>
    </w:p>
    <w:p w14:paraId="15004558" w14:textId="44C64077" w:rsidR="00FB2BE9" w:rsidRPr="001B7344" w:rsidRDefault="00C46F0A" w:rsidP="00C46F0A">
      <w:pPr>
        <w:spacing w:line="360" w:lineRule="auto"/>
        <w:jc w:val="both"/>
        <w:rPr>
          <w:iCs/>
          <w:szCs w:val="24"/>
          <w:lang w:val="en-US"/>
        </w:rPr>
      </w:pPr>
      <w:r w:rsidRPr="00C46F0A">
        <w:rPr>
          <w:iCs/>
          <w:szCs w:val="24"/>
          <w:lang w:val="en-US"/>
        </w:rPr>
        <w:t>Cài đặt các thư viện cần thiết bằng pip</w:t>
      </w:r>
    </w:p>
    <w:p w14:paraId="11AC8C8E" w14:textId="42B74C7B" w:rsidR="001B7344" w:rsidRPr="001B7344" w:rsidRDefault="001B7344" w:rsidP="009910B0">
      <w:pPr>
        <w:pStyle w:val="Heading3"/>
        <w:rPr>
          <w:lang w:val="en-US"/>
        </w:rPr>
      </w:pPr>
      <w:r w:rsidRPr="001B7344">
        <w:rPr>
          <w:lang w:val="en-US"/>
        </w:rPr>
        <w:t>Thiết lập cần thiết:</w:t>
      </w:r>
    </w:p>
    <w:p w14:paraId="3A934612" w14:textId="361FAE5E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Cài đặt các thư viện Python bằng pip (Flask, SQLAlchemy, Requests, Flask-CORS)</w:t>
      </w:r>
    </w:p>
    <w:p w14:paraId="2EFC0261" w14:textId="3651237F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Cài đặt các thư viện frontend bằng npm install</w:t>
      </w:r>
    </w:p>
    <w:p w14:paraId="7303E5D5" w14:textId="4506822E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Cài đặt và chạy dịch vụ Ollama để cung cấp API LLM cho hệ thống</w:t>
      </w:r>
    </w:p>
    <w:p w14:paraId="2DB89A6A" w14:textId="3B425ECF" w:rsidR="001B7344" w:rsidRPr="001B7344" w:rsidRDefault="001B7344" w:rsidP="00096732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Cơ sở dữ liệu SQLite được tạo tự động khi khởi chạy backend</w:t>
      </w:r>
    </w:p>
    <w:p w14:paraId="49D6CEE4" w14:textId="2D957D0F" w:rsidR="001B7344" w:rsidRPr="001B7344" w:rsidRDefault="001B7344" w:rsidP="009910B0">
      <w:pPr>
        <w:pStyle w:val="Heading3"/>
        <w:rPr>
          <w:lang w:val="en-US"/>
        </w:rPr>
      </w:pPr>
      <w:r w:rsidRPr="001B7344">
        <w:rPr>
          <w:lang w:val="en-US"/>
        </w:rPr>
        <w:t>Cách triển khai</w:t>
      </w:r>
    </w:p>
    <w:p w14:paraId="353ABEB2" w14:textId="6B58DE5B" w:rsidR="001B7344" w:rsidRDefault="001B7344" w:rsidP="009910B0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 xml:space="preserve">Chạy backend Flask tại địa chỉ </w:t>
      </w:r>
      <w:hyperlink r:id="rId10" w:history="1">
        <w:r w:rsidR="003C75A6" w:rsidRPr="00EC50FF">
          <w:rPr>
            <w:rStyle w:val="Hyperlink"/>
            <w:iCs/>
            <w:szCs w:val="24"/>
            <w:lang w:val="en-US"/>
          </w:rPr>
          <w:t>http://127.0.0.1:5000</w:t>
        </w:r>
      </w:hyperlink>
    </w:p>
    <w:p w14:paraId="778C8C3D" w14:textId="6CAFEC5B" w:rsidR="003C75A6" w:rsidRPr="001B7344" w:rsidRDefault="003C75A6" w:rsidP="009910B0">
      <w:pPr>
        <w:spacing w:line="360" w:lineRule="auto"/>
        <w:jc w:val="both"/>
        <w:rPr>
          <w:iCs/>
          <w:szCs w:val="24"/>
          <w:lang w:val="en-US"/>
        </w:rPr>
      </w:pPr>
      <w:r>
        <w:rPr>
          <w:iCs/>
          <w:szCs w:val="24"/>
          <w:lang w:val="en-US"/>
        </w:rPr>
        <w:t>Tạo môi trường ảo</w:t>
      </w:r>
    </w:p>
    <w:p w14:paraId="3DEDEEC4" w14:textId="3953A212" w:rsidR="001B7344" w:rsidRPr="001B7344" w:rsidRDefault="001B7344" w:rsidP="009910B0">
      <w:pPr>
        <w:spacing w:line="360" w:lineRule="auto"/>
        <w:jc w:val="both"/>
        <w:rPr>
          <w:iCs/>
          <w:szCs w:val="24"/>
          <w:lang w:val="en-US"/>
        </w:rPr>
      </w:pPr>
      <w:r w:rsidRPr="001B7344">
        <w:rPr>
          <w:iCs/>
          <w:szCs w:val="24"/>
          <w:lang w:val="en-US"/>
        </w:rPr>
        <w:t>Chạy frontend React bằng npm run dev</w:t>
      </w:r>
    </w:p>
    <w:p w14:paraId="7332103F" w14:textId="6BEDA48D" w:rsidR="00770457" w:rsidRPr="00E74222" w:rsidRDefault="001B7344" w:rsidP="009910B0">
      <w:pPr>
        <w:spacing w:line="360" w:lineRule="auto"/>
        <w:jc w:val="both"/>
        <w:rPr>
          <w:i/>
          <w:color w:val="0000FF"/>
          <w:lang w:val="en-US"/>
        </w:rPr>
      </w:pPr>
      <w:r w:rsidRPr="001B7344">
        <w:rPr>
          <w:iCs/>
          <w:szCs w:val="24"/>
          <w:lang w:val="en-US"/>
        </w:rPr>
        <w:t>Truy cập ứng dụng thông qua trình duyệt web</w:t>
      </w:r>
    </w:p>
    <w:p w14:paraId="73321040" w14:textId="77777777" w:rsidR="00770457" w:rsidRDefault="00770457" w:rsidP="00770457">
      <w:pPr>
        <w:pStyle w:val="Heading1"/>
        <w:spacing w:line="360" w:lineRule="auto"/>
        <w:jc w:val="both"/>
        <w:rPr>
          <w:lang w:val="en-US"/>
        </w:rPr>
      </w:pPr>
      <w:bookmarkStart w:id="2" w:name="_Toc176926431"/>
      <w:bookmarkStart w:id="3" w:name="_Toc369451683"/>
      <w:r>
        <w:rPr>
          <w:lang w:val="en-US"/>
        </w:rPr>
        <w:t>Kết quả đạt được</w:t>
      </w:r>
      <w:bookmarkEnd w:id="2"/>
      <w:bookmarkEnd w:id="3"/>
    </w:p>
    <w:p w14:paraId="44A39F2D" w14:textId="3CE1E655" w:rsidR="00732D25" w:rsidRPr="00732D25" w:rsidRDefault="00732D25" w:rsidP="00732D25">
      <w:pPr>
        <w:pStyle w:val="Heading2"/>
        <w:rPr>
          <w:lang w:val="en-US"/>
        </w:rPr>
      </w:pPr>
      <w:r w:rsidRPr="00732D25">
        <w:rPr>
          <w:lang w:val="en-US"/>
        </w:rPr>
        <w:t>Các chức năng đã cài đặt hoàn chỉnh</w:t>
      </w:r>
    </w:p>
    <w:p w14:paraId="2A8EDE45" w14:textId="79CCC1BD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Các chức năng sau đã được cài đặt hoàn chỉnh, chạy ổn định và có thể sử dụng trực tiếp:</w:t>
      </w:r>
    </w:p>
    <w:p w14:paraId="648D107A" w14:textId="7A70CF0E" w:rsidR="00732D25" w:rsidRPr="00732D25" w:rsidRDefault="00732D25" w:rsidP="00732D25">
      <w:pPr>
        <w:pStyle w:val="Heading3"/>
        <w:rPr>
          <w:lang w:val="en-US"/>
        </w:rPr>
      </w:pPr>
      <w:r w:rsidRPr="00732D25">
        <w:rPr>
          <w:lang w:val="en-US"/>
        </w:rPr>
        <w:t>Giao diện web học nói tiếng Anh</w:t>
      </w:r>
    </w:p>
    <w:p w14:paraId="1D810F3D" w14:textId="2ABE1BF3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Giao diện web rõ ràng, dễ sử dụng</w:t>
      </w:r>
    </w:p>
    <w:p w14:paraId="56CFF992" w14:textId="2957B545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Chia khu vực hội thoại, nhập liệu, tra từ điển</w:t>
      </w:r>
    </w:p>
    <w:p w14:paraId="1B76062B" w14:textId="4110C506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Giao diện Frontend kết nối thành công với Backend</w:t>
      </w:r>
    </w:p>
    <w:p w14:paraId="778CD5DE" w14:textId="471D458A" w:rsidR="00732D25" w:rsidRPr="00732D25" w:rsidRDefault="00732D25" w:rsidP="00732D25">
      <w:pPr>
        <w:pStyle w:val="Heading3"/>
        <w:rPr>
          <w:lang w:val="en-US"/>
        </w:rPr>
      </w:pPr>
      <w:r w:rsidRPr="00732D25">
        <w:rPr>
          <w:lang w:val="en-US"/>
        </w:rPr>
        <w:t>Chức năng hội thoại bằng văn bản (Text Chat)</w:t>
      </w:r>
    </w:p>
    <w:p w14:paraId="1A02784A" w14:textId="48A8765A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Người dùng có thể nhập nội dung hội thoại bằng text</w:t>
      </w:r>
    </w:p>
    <w:p w14:paraId="45AA0266" w14:textId="07ECE940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Backend xử lý và trả về phản hồi</w:t>
      </w:r>
    </w:p>
    <w:p w14:paraId="54BC969F" w14:textId="54443E47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Lưu trữ dữ liệu hội thoại trong hệ thống</w:t>
      </w:r>
    </w:p>
    <w:p w14:paraId="1872A7E9" w14:textId="7DFD23CD" w:rsidR="00732D25" w:rsidRPr="00732D25" w:rsidRDefault="00732D25" w:rsidP="00732D25">
      <w:pPr>
        <w:pStyle w:val="Heading3"/>
        <w:rPr>
          <w:lang w:val="en-US"/>
        </w:rPr>
      </w:pPr>
      <w:r w:rsidRPr="00732D25">
        <w:rPr>
          <w:lang w:val="en-US"/>
        </w:rPr>
        <w:t>Chức năng tra từ điển</w:t>
      </w:r>
    </w:p>
    <w:p w14:paraId="7DF0F29E" w14:textId="18FB1F19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Tích hợp API từ điển miễn phí</w:t>
      </w:r>
    </w:p>
    <w:p w14:paraId="3D727B6B" w14:textId="57A8F436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Tra cứu nhanh trong lúc học</w:t>
      </w:r>
    </w:p>
    <w:p w14:paraId="47E95905" w14:textId="38530470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Hiển thị nghĩa từ rõ ràng</w:t>
      </w:r>
    </w:p>
    <w:p w14:paraId="18F4A67B" w14:textId="6A51BE0D" w:rsidR="00732D25" w:rsidRPr="00732D25" w:rsidRDefault="00732D25" w:rsidP="00732D25">
      <w:pPr>
        <w:pStyle w:val="Heading3"/>
        <w:rPr>
          <w:lang w:val="en-US"/>
        </w:rPr>
      </w:pPr>
      <w:r w:rsidRPr="00732D25">
        <w:rPr>
          <w:lang w:val="en-US"/>
        </w:rPr>
        <w:t>Kiến trúc Backend phân tầng rõ ràng</w:t>
      </w:r>
    </w:p>
    <w:p w14:paraId="260F9B30" w14:textId="00C5F93D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Backend được tổ chức theo mô hình:</w:t>
      </w:r>
    </w:p>
    <w:p w14:paraId="750AC5FC" w14:textId="0DB1ECC3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Presentation Layer (Controller)</w:t>
      </w:r>
    </w:p>
    <w:p w14:paraId="55A68735" w14:textId="4CDB7017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Business Logic Layer (Service)</w:t>
      </w:r>
    </w:p>
    <w:p w14:paraId="74EB68B4" w14:textId="540E4F07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lastRenderedPageBreak/>
        <w:t>Data Access Layer (Model, Repository)</w:t>
      </w:r>
    </w:p>
    <w:p w14:paraId="16D53BF3" w14:textId="1A2239A2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Dễ bảo trì</w:t>
      </w:r>
      <w:r w:rsidR="00107407">
        <w:rPr>
          <w:lang w:val="en-US"/>
        </w:rPr>
        <w:t>, d</w:t>
      </w:r>
      <w:r w:rsidRPr="00732D25">
        <w:rPr>
          <w:lang w:val="en-US"/>
        </w:rPr>
        <w:t>ễ mở rộng</w:t>
      </w:r>
      <w:r w:rsidR="00107407">
        <w:rPr>
          <w:lang w:val="en-US"/>
        </w:rPr>
        <w:t>, d</w:t>
      </w:r>
      <w:r w:rsidRPr="00732D25">
        <w:rPr>
          <w:lang w:val="en-US"/>
        </w:rPr>
        <w:t>ễ thay thế API hoặc CSDL</w:t>
      </w:r>
    </w:p>
    <w:p w14:paraId="28C1D1D3" w14:textId="6B070CE5" w:rsidR="00732D25" w:rsidRPr="00732D25" w:rsidRDefault="00732D25" w:rsidP="00663594">
      <w:pPr>
        <w:pStyle w:val="Heading2"/>
        <w:rPr>
          <w:lang w:val="en-US"/>
        </w:rPr>
      </w:pPr>
      <w:r w:rsidRPr="00732D25">
        <w:rPr>
          <w:lang w:val="en-US"/>
        </w:rPr>
        <w:t>Các chức năng đã cài đặt nhưng chưa hoàn chỉnh</w:t>
      </w:r>
    </w:p>
    <w:p w14:paraId="19639207" w14:textId="77B2333A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Một số chức năng đã được cài đặt ở mức cơ bản, nhưng chưa hoàn thiện toàn bộ nghiệp vụ:</w:t>
      </w:r>
    </w:p>
    <w:p w14:paraId="5B0DC1C5" w14:textId="45568010" w:rsidR="00732D25" w:rsidRPr="00732D25" w:rsidRDefault="00732D25" w:rsidP="00663594">
      <w:pPr>
        <w:pStyle w:val="Heading2"/>
        <w:rPr>
          <w:lang w:val="en-US"/>
        </w:rPr>
      </w:pPr>
      <w:r w:rsidRPr="00732D25">
        <w:rPr>
          <w:lang w:val="en-US"/>
        </w:rPr>
        <w:t>Chức năng Speech-to-Text (STT)</w:t>
      </w:r>
    </w:p>
    <w:p w14:paraId="69740179" w14:textId="1B747C9E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Đã xây dựng cấu trúc xử lý speech</w:t>
      </w:r>
    </w:p>
    <w:p w14:paraId="449375D1" w14:textId="504BB331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Có API tiếp nhận dữ liệu giọng nói</w:t>
      </w:r>
    </w:p>
    <w:p w14:paraId="0804D549" w14:textId="5A0E9D29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Chưa hoàn thiện việc xử lý chính xác giọng nói trong mọi trình duyệt</w:t>
      </w:r>
    </w:p>
    <w:p w14:paraId="3CDC5E40" w14:textId="6FB31694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Chưa tối ưu độ chính xác và tốc độ nhận dạng</w:t>
      </w:r>
    </w:p>
    <w:p w14:paraId="611BD98A" w14:textId="227BB9A9" w:rsidR="00732D25" w:rsidRPr="00732D25" w:rsidRDefault="00732D25" w:rsidP="00663594">
      <w:pPr>
        <w:pStyle w:val="Heading2"/>
        <w:rPr>
          <w:lang w:val="en-US"/>
        </w:rPr>
      </w:pPr>
      <w:r w:rsidRPr="00732D25">
        <w:rPr>
          <w:lang w:val="en-US"/>
        </w:rPr>
        <w:t>Chế độ Auto Mode (nói liên tục)</w:t>
      </w:r>
    </w:p>
    <w:p w14:paraId="258DCD5B" w14:textId="08C09310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Đã có thiết kế và giao diện nút “Auto Mode”</w:t>
      </w:r>
    </w:p>
    <w:p w14:paraId="7E1F75AD" w14:textId="212A4619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Đã xác định rõ vị trí xử lý trong kiến trúc hệ thống</w:t>
      </w:r>
    </w:p>
    <w:p w14:paraId="4AED750A" w14:textId="3C83B4D1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Chưa hoàn thiện toàn bộ luồng:</w:t>
      </w:r>
    </w:p>
    <w:p w14:paraId="7D661C42" w14:textId="36AA7B6D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Tự động ghi nhận giọng nói</w:t>
      </w:r>
    </w:p>
    <w:p w14:paraId="12DB34A2" w14:textId="5AA8DE20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Tự động gửi và nhận phản hồi liên tục</w:t>
      </w:r>
    </w:p>
    <w:p w14:paraId="647D2A2D" w14:textId="3CB631EB" w:rsidR="00732D25" w:rsidRPr="00732D25" w:rsidRDefault="00732D25" w:rsidP="00663594">
      <w:pPr>
        <w:pStyle w:val="Heading2"/>
        <w:rPr>
          <w:lang w:val="en-US"/>
        </w:rPr>
      </w:pPr>
      <w:r w:rsidRPr="00732D25">
        <w:rPr>
          <w:lang w:val="en-US"/>
        </w:rPr>
        <w:t>Chức năng Text-to-Speech (TTS)</w:t>
      </w:r>
    </w:p>
    <w:p w14:paraId="01D5C967" w14:textId="26BA4969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Đã tích hợp ở mức cơ bản</w:t>
      </w:r>
    </w:p>
    <w:p w14:paraId="5CDBE313" w14:textId="4B9D2257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Có thể phát âm phản hồi của hệ thống</w:t>
      </w:r>
    </w:p>
    <w:p w14:paraId="61B2C8A5" w14:textId="1D926064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Chưa tối ưu chất lượng giọng nói và tùy chọn giọng đọc</w:t>
      </w:r>
    </w:p>
    <w:p w14:paraId="0FEA0428" w14:textId="552D2458" w:rsidR="00732D25" w:rsidRPr="00732D25" w:rsidRDefault="00732D25" w:rsidP="00663594">
      <w:pPr>
        <w:pStyle w:val="Heading2"/>
        <w:rPr>
          <w:lang w:val="en-US"/>
        </w:rPr>
      </w:pPr>
      <w:r w:rsidRPr="00732D25">
        <w:rPr>
          <w:lang w:val="en-US"/>
        </w:rPr>
        <w:t>Những điểm đặc sắc và nổi bật của đề tài</w:t>
      </w:r>
    </w:p>
    <w:p w14:paraId="78BB17F6" w14:textId="22F14C37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Đề tài có các điểm nổi bật sau:</w:t>
      </w:r>
    </w:p>
    <w:p w14:paraId="770509C0" w14:textId="0AA03FAB" w:rsidR="00732D25" w:rsidRPr="00732D25" w:rsidRDefault="00732D25" w:rsidP="00663594">
      <w:pPr>
        <w:pStyle w:val="Heading3"/>
        <w:rPr>
          <w:lang w:val="en-US"/>
        </w:rPr>
      </w:pPr>
      <w:r w:rsidRPr="00732D25">
        <w:rPr>
          <w:lang w:val="en-US"/>
        </w:rPr>
        <w:t>Kiến trúc phần mềm rõ ràng, chuẩn hóa</w:t>
      </w:r>
    </w:p>
    <w:p w14:paraId="0A3E521E" w14:textId="145B72B0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Ứng dụng được xây dựng theo kiến trúc phân tầng (3-Layer Architecture)</w:t>
      </w:r>
    </w:p>
    <w:p w14:paraId="3ACE4E92" w14:textId="6AFE679C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Tách biệt rõ:</w:t>
      </w:r>
    </w:p>
    <w:p w14:paraId="4C4CB5A9" w14:textId="45702D31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Giao diện</w:t>
      </w:r>
    </w:p>
    <w:p w14:paraId="36C26DE0" w14:textId="1AB299DE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Xử lý nghiệp vụ</w:t>
      </w:r>
    </w:p>
    <w:p w14:paraId="3AC96598" w14:textId="14D3AD0C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Dữ liệu</w:t>
      </w:r>
    </w:p>
    <w:p w14:paraId="32A0AC8F" w14:textId="5B4B42B2" w:rsidR="00732D25" w:rsidRPr="00732D25" w:rsidRDefault="00732D25" w:rsidP="00732D25">
      <w:pPr>
        <w:rPr>
          <w:lang w:val="en-US"/>
        </w:rPr>
      </w:pPr>
      <w:r w:rsidRPr="00732D25">
        <w:rPr>
          <w:lang w:val="en-US"/>
        </w:rPr>
        <w:t>Dễ mở rộng, dễ bảo trì</w:t>
      </w:r>
    </w:p>
    <w:p w14:paraId="73321043" w14:textId="77777777" w:rsidR="00770457" w:rsidRDefault="00770457" w:rsidP="00770457">
      <w:pPr>
        <w:pStyle w:val="Heading1"/>
        <w:spacing w:line="360" w:lineRule="auto"/>
        <w:jc w:val="both"/>
        <w:rPr>
          <w:lang w:val="en-US"/>
        </w:rPr>
      </w:pPr>
      <w:bookmarkStart w:id="4" w:name="_Toc176926432"/>
      <w:bookmarkStart w:id="5" w:name="_Toc369451684"/>
      <w:r>
        <w:rPr>
          <w:lang w:val="en-US"/>
        </w:rPr>
        <w:t>Hướng phát triển</w:t>
      </w:r>
      <w:bookmarkEnd w:id="4"/>
      <w:bookmarkEnd w:id="5"/>
    </w:p>
    <w:p w14:paraId="5455A8F6" w14:textId="1939E3EF" w:rsidR="003247D8" w:rsidRPr="003247D8" w:rsidRDefault="003247D8" w:rsidP="003247D8">
      <w:pPr>
        <w:pStyle w:val="Heading2"/>
        <w:rPr>
          <w:lang w:val="en-US"/>
        </w:rPr>
      </w:pPr>
      <w:r w:rsidRPr="003247D8">
        <w:rPr>
          <w:lang w:val="en-US"/>
        </w:rPr>
        <w:t>Hoàn thiện chức năng luyện nói tự động (Auto Mode)</w:t>
      </w:r>
    </w:p>
    <w:p w14:paraId="2D9F1780" w14:textId="02392297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Hoàn thiện luồng ghi nhận giọng nói liên tục không cần nhấn nút gửi.</w:t>
      </w:r>
    </w:p>
    <w:p w14:paraId="2283B84D" w14:textId="0F7D084B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Tự động xử lý chu trình:</w:t>
      </w:r>
    </w:p>
    <w:p w14:paraId="2F8508B0" w14:textId="2DFF3B84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 xml:space="preserve">Ghi âm </w:t>
      </w:r>
      <w:r w:rsidR="00D64A26" w:rsidRPr="00D64A26">
        <w:rPr>
          <w:iCs/>
          <w:szCs w:val="24"/>
          <w:lang w:val="en-US"/>
        </w:rPr>
        <w:sym w:font="Wingdings" w:char="F0E0"/>
      </w:r>
      <w:r w:rsidRPr="00D64A26">
        <w:rPr>
          <w:iCs/>
          <w:szCs w:val="24"/>
          <w:lang w:val="en-US"/>
        </w:rPr>
        <w:t xml:space="preserve"> chuyển giọng nói thành văn bản </w:t>
      </w:r>
      <w:r w:rsidR="00D64A26" w:rsidRPr="00D64A26">
        <w:rPr>
          <w:iCs/>
          <w:szCs w:val="24"/>
          <w:lang w:val="en-US"/>
        </w:rPr>
        <w:sym w:font="Wingdings" w:char="F0E0"/>
      </w:r>
      <w:r w:rsidRPr="00D64A26">
        <w:rPr>
          <w:iCs/>
          <w:szCs w:val="24"/>
          <w:lang w:val="en-US"/>
        </w:rPr>
        <w:t xml:space="preserve"> gửi nội dung </w:t>
      </w:r>
      <w:r w:rsidR="00D64A26" w:rsidRPr="00D64A26">
        <w:rPr>
          <w:iCs/>
          <w:szCs w:val="24"/>
          <w:lang w:val="en-US"/>
        </w:rPr>
        <w:sym w:font="Wingdings" w:char="F0E0"/>
      </w:r>
      <w:r w:rsidRPr="00D64A26">
        <w:rPr>
          <w:iCs/>
          <w:szCs w:val="24"/>
          <w:lang w:val="en-US"/>
        </w:rPr>
        <w:t xml:space="preserve"> nhận phản hồi </w:t>
      </w:r>
      <w:r w:rsidR="00D64A26" w:rsidRPr="00D64A26">
        <w:rPr>
          <w:iCs/>
          <w:szCs w:val="24"/>
          <w:lang w:val="en-US"/>
        </w:rPr>
        <w:sym w:font="Wingdings" w:char="F0E0"/>
      </w:r>
      <w:r w:rsidRPr="00D64A26">
        <w:rPr>
          <w:iCs/>
          <w:szCs w:val="24"/>
          <w:lang w:val="en-US"/>
        </w:rPr>
        <w:t xml:space="preserve"> phát âm phản hồi.</w:t>
      </w:r>
    </w:p>
    <w:p w14:paraId="02DE4152" w14:textId="4DBD3D14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Tối ưu độ trễ và đồng bộ giữa các bước xử lý.</w:t>
      </w:r>
    </w:p>
    <w:p w14:paraId="48189526" w14:textId="66EC48B0" w:rsidR="003247D8" w:rsidRPr="003247D8" w:rsidRDefault="00D64A26" w:rsidP="003247D8">
      <w:p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sym w:font="Wingdings" w:char="F0E0"/>
      </w:r>
      <w:r w:rsidR="003247D8" w:rsidRPr="003247D8">
        <w:rPr>
          <w:iCs/>
          <w:szCs w:val="24"/>
          <w:lang w:val="en-US"/>
        </w:rPr>
        <w:t>Giúp người học có trải nghiệm luyện nói tự nhiên như đang trò chuyện với người thật.</w:t>
      </w:r>
    </w:p>
    <w:p w14:paraId="20616A21" w14:textId="25440FF2" w:rsidR="003247D8" w:rsidRPr="003247D8" w:rsidRDefault="003247D8" w:rsidP="00D64A26">
      <w:pPr>
        <w:pStyle w:val="Heading2"/>
        <w:rPr>
          <w:lang w:val="en-US"/>
        </w:rPr>
      </w:pPr>
      <w:r w:rsidRPr="003247D8">
        <w:rPr>
          <w:lang w:val="en-US"/>
        </w:rPr>
        <w:t>Nâng cao chất lượng Speech-to-Text và Text-to-Speech</w:t>
      </w:r>
    </w:p>
    <w:p w14:paraId="7FA3B0CB" w14:textId="4768CFD9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Tích hợp các công nghệ nhận dạng giọng nói chính xác hơn.</w:t>
      </w:r>
    </w:p>
    <w:p w14:paraId="495D2CE8" w14:textId="2BD04B8C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Hỗ trợ nhiều giọng đọc, tốc độ đọc, ngữ điệu khác nhau.</w:t>
      </w:r>
    </w:p>
    <w:p w14:paraId="4644341D" w14:textId="378DA521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Cải thiện khả năng nhận diện giọng nói trong môi trường có nhiễu.</w:t>
      </w:r>
    </w:p>
    <w:p w14:paraId="4DF3E6DA" w14:textId="774D872D" w:rsidR="003247D8" w:rsidRPr="003247D8" w:rsidRDefault="00D64A26" w:rsidP="003247D8">
      <w:pPr>
        <w:rPr>
          <w:iCs/>
          <w:szCs w:val="24"/>
          <w:lang w:val="en-US"/>
        </w:rPr>
      </w:pPr>
      <w:r w:rsidRPr="00D64A26">
        <w:rPr>
          <w:rFonts w:ascii="Segoe UI Emoji" w:hAnsi="Segoe UI Emoji" w:cs="Segoe UI Emoji"/>
          <w:iCs/>
          <w:szCs w:val="24"/>
          <w:lang w:val="en-US"/>
        </w:rPr>
        <w:sym w:font="Wingdings" w:char="F0E0"/>
      </w:r>
      <w:r w:rsidR="003247D8" w:rsidRPr="003247D8">
        <w:rPr>
          <w:iCs/>
          <w:szCs w:val="24"/>
          <w:lang w:val="en-US"/>
        </w:rPr>
        <w:t>Nâng cao chất lượng trải nghiệm học tập và khả năng phát âm của người học.</w:t>
      </w:r>
    </w:p>
    <w:p w14:paraId="1ACB7BA5" w14:textId="4F3257C4" w:rsidR="003247D8" w:rsidRPr="003247D8" w:rsidRDefault="003247D8" w:rsidP="00D64A26">
      <w:pPr>
        <w:pStyle w:val="Heading2"/>
        <w:rPr>
          <w:lang w:val="en-US"/>
        </w:rPr>
      </w:pPr>
      <w:r w:rsidRPr="003247D8">
        <w:rPr>
          <w:lang w:val="en-US"/>
        </w:rPr>
        <w:t>Bổ sung chức năng đánh giá kỹ năng nói</w:t>
      </w:r>
    </w:p>
    <w:p w14:paraId="0EB82392" w14:textId="43887DD7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Phân tích mức độ chính xác phát âm.</w:t>
      </w:r>
    </w:p>
    <w:p w14:paraId="390C965B" w14:textId="6695282F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lastRenderedPageBreak/>
        <w:t>Đánh giá độ trôi chảy và ngữ pháp trong câu nói.</w:t>
      </w:r>
    </w:p>
    <w:p w14:paraId="5F15DAE9" w14:textId="22F8E71A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Cung cấp nhận xét và gợi ý cải thiện sau mỗi phiên luyện tập.</w:t>
      </w:r>
    </w:p>
    <w:p w14:paraId="046F106B" w14:textId="3761C8A9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Lưu kết quả đánh giá để theo dõi tiến độ học tập.</w:t>
      </w:r>
    </w:p>
    <w:p w14:paraId="232B1BDC" w14:textId="2C9D4018" w:rsidR="003247D8" w:rsidRPr="003247D8" w:rsidRDefault="00D64A26" w:rsidP="003247D8">
      <w:pPr>
        <w:rPr>
          <w:iCs/>
          <w:szCs w:val="24"/>
          <w:lang w:val="en-US"/>
        </w:rPr>
      </w:pPr>
      <w:r w:rsidRPr="00D64A26">
        <w:rPr>
          <w:rFonts w:ascii="Segoe UI Emoji" w:hAnsi="Segoe UI Emoji" w:cs="Segoe UI Emoji"/>
          <w:iCs/>
          <w:szCs w:val="24"/>
          <w:lang w:val="en-US"/>
        </w:rPr>
        <w:sym w:font="Wingdings" w:char="F0E0"/>
      </w:r>
      <w:r w:rsidR="003247D8" w:rsidRPr="003247D8">
        <w:rPr>
          <w:iCs/>
          <w:szCs w:val="24"/>
          <w:lang w:val="en-US"/>
        </w:rPr>
        <w:t xml:space="preserve"> Giúp người học nhận biết rõ điểm mạnh và điểm yếu của bản thân.</w:t>
      </w:r>
    </w:p>
    <w:p w14:paraId="58213E1D" w14:textId="1C38DD92" w:rsidR="003247D8" w:rsidRPr="003247D8" w:rsidRDefault="003247D8" w:rsidP="00D64A26">
      <w:pPr>
        <w:pStyle w:val="Heading2"/>
        <w:rPr>
          <w:lang w:val="en-US"/>
        </w:rPr>
      </w:pPr>
      <w:r w:rsidRPr="003247D8">
        <w:rPr>
          <w:lang w:val="en-US"/>
        </w:rPr>
        <w:t>Phát triển chức năng thống kê và theo dõi tiến độ học tập</w:t>
      </w:r>
    </w:p>
    <w:p w14:paraId="7BC8B680" w14:textId="1CA00674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Thống kê số buổi học, thời gian luyện tập.</w:t>
      </w:r>
    </w:p>
    <w:p w14:paraId="671FB5DC" w14:textId="0E2BDE15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Hiển thị biểu đồ tiến độ cải thiện kỹ năng nói.</w:t>
      </w:r>
    </w:p>
    <w:p w14:paraId="5FEE040A" w14:textId="01770C8C" w:rsidR="00D64A26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So sánh kết quả giữa các giai đoạn học tập.</w:t>
      </w:r>
    </w:p>
    <w:p w14:paraId="6465EA33" w14:textId="31250985" w:rsidR="003247D8" w:rsidRPr="003247D8" w:rsidRDefault="00D64A26" w:rsidP="003247D8">
      <w:p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sym w:font="Wingdings" w:char="F0E0"/>
      </w:r>
      <w:r w:rsidR="003247D8" w:rsidRPr="003247D8">
        <w:rPr>
          <w:iCs/>
          <w:szCs w:val="24"/>
          <w:lang w:val="en-US"/>
        </w:rPr>
        <w:t xml:space="preserve"> Tăng động lực học tập và giúp người dùng học có định hướng hơn.</w:t>
      </w:r>
    </w:p>
    <w:p w14:paraId="27EFBAD1" w14:textId="703627B8" w:rsidR="003247D8" w:rsidRPr="003247D8" w:rsidRDefault="003247D8" w:rsidP="00D64A26">
      <w:pPr>
        <w:pStyle w:val="Heading2"/>
        <w:rPr>
          <w:lang w:val="en-US"/>
        </w:rPr>
      </w:pPr>
      <w:r w:rsidRPr="003247D8">
        <w:rPr>
          <w:lang w:val="en-US"/>
        </w:rPr>
        <w:t>Mở rộng nội dung học và chế độ luyện tập</w:t>
      </w:r>
    </w:p>
    <w:p w14:paraId="23DE3400" w14:textId="42A41487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Bổ sung thêm nhiều chủ đề hội thoại theo trình độ.</w:t>
      </w:r>
    </w:p>
    <w:p w14:paraId="571CC778" w14:textId="0FC04576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Phát triển Test Mode để kiểm tra và đánh giá định kỳ.</w:t>
      </w:r>
    </w:p>
    <w:p w14:paraId="2774C85C" w14:textId="618FBD79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Cá nhân hóa nội dung học dựa trên trình độ và lịch sử học tập của người dùng.</w:t>
      </w:r>
    </w:p>
    <w:p w14:paraId="4E66C804" w14:textId="117CD83B" w:rsidR="003247D8" w:rsidRPr="003247D8" w:rsidRDefault="003247D8" w:rsidP="00D64A26">
      <w:pPr>
        <w:pStyle w:val="Heading2"/>
        <w:rPr>
          <w:lang w:val="en-US"/>
        </w:rPr>
      </w:pPr>
      <w:r w:rsidRPr="003247D8">
        <w:rPr>
          <w:lang w:val="en-US"/>
        </w:rPr>
        <w:t>Nâng cấp kiến trúc và khả năng mở rộng hệ thống</w:t>
      </w:r>
    </w:p>
    <w:p w14:paraId="188A0559" w14:textId="64B83CE0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Tối ưu kiến trúc Backend để xử lý nhiều người dùng đồng thời.</w:t>
      </w:r>
    </w:p>
    <w:p w14:paraId="3958E297" w14:textId="310FBCD6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Cho phép thay đổi hoặc mở rộng công nghệ (API, CSDL) một cách linh hoạt.</w:t>
      </w:r>
    </w:p>
    <w:p w14:paraId="7FE40CA9" w14:textId="3AA4F9D7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Chuẩn bị sẵn nền tảng để triển khai hệ thống trên môi trường cloud.</w:t>
      </w:r>
    </w:p>
    <w:p w14:paraId="6495E388" w14:textId="21D207AA" w:rsidR="003247D8" w:rsidRPr="003247D8" w:rsidRDefault="003247D8" w:rsidP="00D64A26">
      <w:pPr>
        <w:pStyle w:val="Heading2"/>
        <w:rPr>
          <w:lang w:val="en-US"/>
        </w:rPr>
      </w:pPr>
      <w:r w:rsidRPr="003247D8">
        <w:rPr>
          <w:lang w:val="en-US"/>
        </w:rPr>
        <w:t>Phát triển ứng dụng đa nền tảng</w:t>
      </w:r>
    </w:p>
    <w:p w14:paraId="6430EC8F" w14:textId="279F7BE1" w:rsidR="003247D8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Mở rộng từ ứng dụng web sang mobile (Android/iOS).</w:t>
      </w:r>
    </w:p>
    <w:p w14:paraId="73321044" w14:textId="4D3C2934" w:rsidR="003C2F0F" w:rsidRPr="00D64A26" w:rsidRDefault="003247D8" w:rsidP="00D64A26">
      <w:pPr>
        <w:pStyle w:val="ListParagraph"/>
        <w:numPr>
          <w:ilvl w:val="0"/>
          <w:numId w:val="40"/>
        </w:numPr>
        <w:rPr>
          <w:iCs/>
          <w:szCs w:val="24"/>
          <w:lang w:val="en-US"/>
        </w:rPr>
      </w:pPr>
      <w:r w:rsidRPr="00D64A26">
        <w:rPr>
          <w:iCs/>
          <w:szCs w:val="24"/>
          <w:lang w:val="en-US"/>
        </w:rPr>
        <w:t>Đồng bộ dữ liệu người dùng giữa các nền tảng.</w:t>
      </w:r>
    </w:p>
    <w:p w14:paraId="0404E942" w14:textId="77777777" w:rsidR="00D64A26" w:rsidRDefault="00D64A26" w:rsidP="003247D8">
      <w:pPr>
        <w:rPr>
          <w:iCs/>
          <w:szCs w:val="24"/>
          <w:lang w:val="en-US"/>
        </w:rPr>
      </w:pPr>
    </w:p>
    <w:p w14:paraId="699A76F6" w14:textId="77777777" w:rsidR="00D64A26" w:rsidRDefault="00D64A26" w:rsidP="003247D8">
      <w:pPr>
        <w:rPr>
          <w:iCs/>
          <w:szCs w:val="24"/>
          <w:lang w:val="en-US"/>
        </w:rPr>
      </w:pPr>
    </w:p>
    <w:p w14:paraId="5BF1F592" w14:textId="77777777" w:rsidR="00D64A26" w:rsidRDefault="00D64A26" w:rsidP="003247D8">
      <w:pPr>
        <w:rPr>
          <w:iCs/>
          <w:szCs w:val="24"/>
          <w:lang w:val="en-US"/>
        </w:rPr>
      </w:pPr>
    </w:p>
    <w:p w14:paraId="3CA15425" w14:textId="77777777" w:rsidR="00D64A26" w:rsidRDefault="00D64A26" w:rsidP="003247D8">
      <w:pPr>
        <w:rPr>
          <w:iCs/>
          <w:szCs w:val="24"/>
          <w:lang w:val="en-US"/>
        </w:rPr>
      </w:pPr>
    </w:p>
    <w:p w14:paraId="0A42E58F" w14:textId="77777777" w:rsidR="00D64A26" w:rsidRDefault="00D64A26" w:rsidP="003247D8">
      <w:pPr>
        <w:rPr>
          <w:iCs/>
          <w:szCs w:val="24"/>
          <w:lang w:val="en-US"/>
        </w:rPr>
      </w:pPr>
    </w:p>
    <w:p w14:paraId="56DA106B" w14:textId="77777777" w:rsidR="00D64A26" w:rsidRDefault="00D64A26" w:rsidP="003247D8">
      <w:pPr>
        <w:rPr>
          <w:iCs/>
          <w:szCs w:val="24"/>
          <w:lang w:val="en-US"/>
        </w:rPr>
      </w:pPr>
    </w:p>
    <w:p w14:paraId="6143933B" w14:textId="77777777" w:rsidR="00D64A26" w:rsidRDefault="00D64A26" w:rsidP="003247D8">
      <w:pPr>
        <w:rPr>
          <w:iCs/>
          <w:szCs w:val="24"/>
          <w:lang w:val="en-US"/>
        </w:rPr>
      </w:pPr>
    </w:p>
    <w:p w14:paraId="1AA5B227" w14:textId="77777777" w:rsidR="00D64A26" w:rsidRDefault="00D64A26" w:rsidP="003247D8">
      <w:pPr>
        <w:rPr>
          <w:iCs/>
          <w:szCs w:val="24"/>
          <w:lang w:val="en-US"/>
        </w:rPr>
      </w:pPr>
    </w:p>
    <w:p w14:paraId="436525D1" w14:textId="77777777" w:rsidR="00D64A26" w:rsidRDefault="00D64A26" w:rsidP="003247D8">
      <w:pPr>
        <w:rPr>
          <w:iCs/>
          <w:szCs w:val="24"/>
          <w:lang w:val="en-US"/>
        </w:rPr>
      </w:pPr>
    </w:p>
    <w:p w14:paraId="38F42CA7" w14:textId="77777777" w:rsidR="00D64A26" w:rsidRPr="003247D8" w:rsidRDefault="00D64A26" w:rsidP="003247D8">
      <w:pPr>
        <w:rPr>
          <w:iCs/>
          <w:szCs w:val="24"/>
          <w:lang w:val="en-US"/>
        </w:rPr>
      </w:pPr>
    </w:p>
    <w:sectPr w:rsidR="00D64A26" w:rsidRPr="003247D8" w:rsidSect="00301562">
      <w:headerReference w:type="default" r:id="rId11"/>
      <w:footerReference w:type="default" r:id="rId12"/>
      <w:pgSz w:w="11907" w:h="16839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6CBBF5" w14:textId="77777777" w:rsidR="007A09F0" w:rsidRDefault="007A09F0">
      <w:r>
        <w:separator/>
      </w:r>
    </w:p>
  </w:endnote>
  <w:endnote w:type="continuationSeparator" w:id="0">
    <w:p w14:paraId="02E596B1" w14:textId="77777777" w:rsidR="007A09F0" w:rsidRDefault="007A0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CCC07" w14:textId="77777777" w:rsidR="00BD7DE7" w:rsidRDefault="00BD7DE7">
    <w:pPr>
      <w:pStyle w:val="Footer"/>
    </w:pPr>
    <w:r w:rsidRPr="004257CD"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3AAFE954" wp14:editId="09971030">
          <wp:simplePos x="0" y="0"/>
          <wp:positionH relativeFrom="column">
            <wp:posOffset>-913729</wp:posOffset>
          </wp:positionH>
          <wp:positionV relativeFrom="paragraph">
            <wp:posOffset>-360644</wp:posOffset>
          </wp:positionV>
          <wp:extent cx="8323307" cy="992937"/>
          <wp:effectExtent l="0" t="0" r="0" b="0"/>
          <wp:wrapNone/>
          <wp:docPr id="4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656"/>
                  <a:stretch/>
                </pic:blipFill>
                <pic:spPr bwMode="auto">
                  <a:xfrm>
                    <a:off x="0" y="0"/>
                    <a:ext cx="8323307" cy="9929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E95D0C" w14:paraId="7332105A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73321058" w14:textId="77777777" w:rsidR="00E95D0C" w:rsidRPr="007A1DE8" w:rsidRDefault="008B1041" w:rsidP="007A1DE8">
          <w:pPr>
            <w:rPr>
              <w:lang w:val="en-US"/>
            </w:rPr>
          </w:pPr>
          <w:r w:rsidRPr="004257CD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73321064" wp14:editId="73321065">
                <wp:simplePos x="0" y="0"/>
                <wp:positionH relativeFrom="column">
                  <wp:posOffset>-913075</wp:posOffset>
                </wp:positionH>
                <wp:positionV relativeFrom="paragraph">
                  <wp:posOffset>-107923</wp:posOffset>
                </wp:positionV>
                <wp:extent cx="8515350" cy="1025849"/>
                <wp:effectExtent l="0" t="0" r="0" b="3175"/>
                <wp:wrapNone/>
                <wp:docPr id="5" name="Pictu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.jpg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2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0" cy="102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73321059" w14:textId="77777777" w:rsidR="00E95D0C" w:rsidRPr="00B871C5" w:rsidRDefault="00E95D0C" w:rsidP="00D234F3">
          <w:pPr>
            <w:jc w:val="right"/>
            <w:rPr>
              <w:lang w:val="en-US"/>
            </w:rPr>
          </w:pPr>
          <w:r>
            <w:t xml:space="preserve">Trang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DE4628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7332105B" w14:textId="77777777" w:rsidR="00E95D0C" w:rsidRDefault="00E95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315D96" w14:textId="77777777" w:rsidR="007A09F0" w:rsidRDefault="007A09F0">
      <w:r>
        <w:separator/>
      </w:r>
    </w:p>
  </w:footnote>
  <w:footnote w:type="continuationSeparator" w:id="0">
    <w:p w14:paraId="5B05A9B6" w14:textId="77777777" w:rsidR="007A09F0" w:rsidRDefault="007A0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74A8DD" w14:textId="77777777" w:rsidR="00BD7DE7" w:rsidRDefault="00BD7DE7" w:rsidP="00FC77E2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695946" wp14:editId="0792CF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183005" cy="10351135"/>
              <wp:effectExtent l="0" t="0" r="0" b="0"/>
              <wp:wrapNone/>
              <wp:docPr id="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1183005" cy="10351135"/>
                      </a:xfrm>
                      <a:custGeom>
                        <a:avLst/>
                        <a:gdLst>
                          <a:gd name="T0" fmla="*/ 502 w 502"/>
                          <a:gd name="T1" fmla="*/ 0 h 3168"/>
                          <a:gd name="T2" fmla="*/ 93 w 502"/>
                          <a:gd name="T3" fmla="*/ 0 h 3168"/>
                          <a:gd name="T4" fmla="*/ 0 w 502"/>
                          <a:gd name="T5" fmla="*/ 3168 h 3168"/>
                          <a:gd name="T6" fmla="*/ 502 w 502"/>
                          <a:gd name="T7" fmla="*/ 3168 h 3168"/>
                          <a:gd name="T8" fmla="*/ 502 w 502"/>
                          <a:gd name="T9" fmla="*/ 0 h 3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502" h="3168">
                            <a:moveTo>
                              <a:pt x="502" y="0"/>
                            </a:moveTo>
                            <a:cubicBezTo>
                              <a:pt x="93" y="0"/>
                              <a:pt x="93" y="0"/>
                              <a:pt x="93" y="0"/>
                            </a:cubicBezTo>
                            <a:cubicBezTo>
                              <a:pt x="146" y="383"/>
                              <a:pt x="323" y="1900"/>
                              <a:pt x="0" y="3168"/>
                            </a:cubicBezTo>
                            <a:cubicBezTo>
                              <a:pt x="502" y="3168"/>
                              <a:pt x="502" y="3168"/>
                              <a:pt x="502" y="3168"/>
                            </a:cubicBezTo>
                            <a:lnTo>
                              <a:pt x="502" y="0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DB3E2"/>
                          </a:gs>
                          <a:gs pos="100000">
                            <a:srgbClr val="1F497D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21212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C8682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2D23A3" id="Freeform 1" o:spid="_x0000_s1026" style="position:absolute;margin-left:0;margin-top:0;width:93.15pt;height:815.05pt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0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" path="m502,c93,,93,,93,,146,383,323,1900,,3168v502,,502,,502,l502,xe" fillcolor="#8db3e2" stroked="f" strokecolor="#212120">
              <v:fill color2="#1f497d" rotate="t" focus="100%" type="gradient"/>
              <v:shadow color="#8c8682"/>
              <v:path arrowok="t" o:connecttype="custom" o:connectlocs="1183005,0;219162,0;0,10351135;1183005,10351135;1183005,0" o:connectangles="0,0,0,0,0"/>
              <w10:wrap anchorx="page" anchory="page"/>
            </v:shape>
          </w:pict>
        </mc:Fallback>
      </mc:AlternateContent>
    </w:r>
    <w:r w:rsidRPr="004257C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23288D" wp14:editId="2DD760F9">
          <wp:simplePos x="0" y="0"/>
          <wp:positionH relativeFrom="column">
            <wp:posOffset>-538642</wp:posOffset>
          </wp:positionH>
          <wp:positionV relativeFrom="paragraph">
            <wp:posOffset>-447040</wp:posOffset>
          </wp:positionV>
          <wp:extent cx="7188200" cy="967105"/>
          <wp:effectExtent l="0" t="0" r="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E7F08D0" w14:textId="77777777" w:rsidR="00BD7DE7" w:rsidRDefault="00BD7DE7" w:rsidP="00FC77E2">
    <w:pPr>
      <w:pStyle w:val="Title"/>
      <w:rPr>
        <w:lang w:val="en-US"/>
      </w:rPr>
    </w:pPr>
  </w:p>
  <w:p w14:paraId="1A820E4C" w14:textId="77777777" w:rsidR="00BD7DE7" w:rsidRPr="003B1A2B" w:rsidRDefault="00BD7DE7" w:rsidP="00FC77E2">
    <w:pPr>
      <w:rPr>
        <w:lang w:val="en-US"/>
      </w:rPr>
    </w:pPr>
  </w:p>
  <w:p w14:paraId="0A6B4178" w14:textId="77777777" w:rsidR="00BD7DE7" w:rsidRPr="00F53DBB" w:rsidRDefault="00BD7DE7" w:rsidP="00FC77E2">
    <w:pPr>
      <w:pStyle w:val="NormalWeb"/>
      <w:spacing w:before="0" w:beforeAutospacing="0" w:after="0" w:afterAutospacing="0"/>
      <w:jc w:val="center"/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</w:pPr>
    <w:r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Nhập môn công nghệ phần mềm</w:t>
    </w:r>
  </w:p>
  <w:p w14:paraId="4FBB537D" w14:textId="77777777" w:rsidR="00BD7DE7" w:rsidRPr="0040293A" w:rsidRDefault="00BD7DE7" w:rsidP="00FC77E2">
    <w:pPr>
      <w:pStyle w:val="Header"/>
      <w:rPr>
        <w:rFonts w:eastAsia="Tahoma"/>
      </w:rPr>
    </w:pPr>
  </w:p>
  <w:p w14:paraId="607EB368" w14:textId="77777777" w:rsidR="00BD7DE7" w:rsidRPr="00FC77E2" w:rsidRDefault="00BD7DE7" w:rsidP="00FC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21050" w14:textId="77777777" w:rsidR="008B1041" w:rsidRDefault="008B1041">
    <w:r w:rsidRPr="004257CD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3321062" wp14:editId="73321063">
          <wp:simplePos x="0" y="0"/>
          <wp:positionH relativeFrom="column">
            <wp:posOffset>-529204</wp:posOffset>
          </wp:positionH>
          <wp:positionV relativeFrom="paragraph">
            <wp:posOffset>-457144</wp:posOffset>
          </wp:positionV>
          <wp:extent cx="7188200" cy="967105"/>
          <wp:effectExtent l="0" t="0" r="0" b="0"/>
          <wp:wrapNone/>
          <wp:docPr id="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9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6623"/>
      <w:gridCol w:w="2845"/>
    </w:tblGrid>
    <w:tr w:rsidR="00E95D0C" w14:paraId="73321053" w14:textId="77777777" w:rsidTr="008D3541">
      <w:tc>
        <w:tcPr>
          <w:tcW w:w="6623" w:type="dxa"/>
          <w:shd w:val="clear" w:color="auto" w:fill="auto"/>
        </w:tcPr>
        <w:p w14:paraId="73321051" w14:textId="4C58188F" w:rsidR="00E95D0C" w:rsidRPr="008D3541" w:rsidRDefault="000E02A2">
          <w:pPr>
            <w:pStyle w:val="Header"/>
            <w:rPr>
              <w:color w:val="0000FF"/>
              <w:lang w:val="en-US"/>
            </w:rPr>
          </w:pPr>
          <w:r w:rsidRPr="000E02A2">
            <w:rPr>
              <w:color w:val="0000FF"/>
              <w:lang w:val="en-US"/>
            </w:rPr>
            <w:t>Phần mềm học nói tiếng anh</w:t>
          </w:r>
        </w:p>
      </w:tc>
      <w:tc>
        <w:tcPr>
          <w:tcW w:w="2845" w:type="dxa"/>
          <w:shd w:val="clear" w:color="auto" w:fill="auto"/>
        </w:tcPr>
        <w:p w14:paraId="73321052" w14:textId="77777777" w:rsidR="00E95D0C" w:rsidRPr="008D3541" w:rsidRDefault="00E95D0C">
          <w:pPr>
            <w:pStyle w:val="Header"/>
            <w:rPr>
              <w:lang w:val="en-US"/>
            </w:rPr>
          </w:pPr>
          <w:r w:rsidRPr="008D3541">
            <w:rPr>
              <w:lang w:val="en-US"/>
            </w:rPr>
            <w:t xml:space="preserve">Phiên bản: </w:t>
          </w:r>
          <w:r w:rsidR="00DC363E" w:rsidRPr="008D3541">
            <w:rPr>
              <w:color w:val="0000FF"/>
              <w:lang w:val="en-US"/>
            </w:rPr>
            <w:t>&lt;</w:t>
          </w:r>
          <w:r w:rsidRPr="008D3541">
            <w:rPr>
              <w:color w:val="0000FF"/>
              <w:lang w:val="en-US"/>
            </w:rPr>
            <w:t>x.y</w:t>
          </w:r>
          <w:r w:rsidR="00DC363E" w:rsidRPr="008D3541">
            <w:rPr>
              <w:color w:val="0000FF"/>
              <w:lang w:val="en-US"/>
            </w:rPr>
            <w:t>&gt;</w:t>
          </w:r>
        </w:p>
      </w:tc>
    </w:tr>
    <w:tr w:rsidR="00E95D0C" w14:paraId="73321056" w14:textId="77777777" w:rsidTr="008D3541">
      <w:tc>
        <w:tcPr>
          <w:tcW w:w="6623" w:type="dxa"/>
          <w:shd w:val="clear" w:color="auto" w:fill="auto"/>
        </w:tcPr>
        <w:p w14:paraId="73321054" w14:textId="77777777" w:rsidR="00E95D0C" w:rsidRPr="008D3541" w:rsidRDefault="00770457" w:rsidP="00767CB6">
          <w:pPr>
            <w:pStyle w:val="Header"/>
            <w:rPr>
              <w:lang w:val="en-US"/>
            </w:rPr>
          </w:pPr>
          <w:r>
            <w:rPr>
              <w:lang w:val="en-US"/>
            </w:rPr>
            <w:t>Kết quả thực hiện</w:t>
          </w:r>
        </w:p>
      </w:tc>
      <w:tc>
        <w:tcPr>
          <w:tcW w:w="2845" w:type="dxa"/>
          <w:shd w:val="clear" w:color="auto" w:fill="auto"/>
        </w:tcPr>
        <w:p w14:paraId="73321055" w14:textId="77777777" w:rsidR="00E95D0C" w:rsidRPr="008D3541" w:rsidRDefault="00E95D0C">
          <w:pPr>
            <w:pStyle w:val="Header"/>
            <w:rPr>
              <w:lang w:val="en-US"/>
            </w:rPr>
          </w:pPr>
          <w:r w:rsidRPr="008D3541">
            <w:rPr>
              <w:lang w:val="en-US"/>
            </w:rPr>
            <w:t xml:space="preserve">Ngày: </w:t>
          </w:r>
          <w:r w:rsidR="00DC363E" w:rsidRPr="008D3541">
            <w:rPr>
              <w:color w:val="0000FF"/>
              <w:lang w:val="en-US"/>
            </w:rPr>
            <w:t>&lt;</w:t>
          </w:r>
          <w:r w:rsidRPr="008D3541">
            <w:rPr>
              <w:color w:val="0000FF"/>
              <w:lang w:val="en-US"/>
            </w:rPr>
            <w:t>dd/mm/yyyy</w:t>
          </w:r>
          <w:r w:rsidR="00DC363E" w:rsidRPr="008D3541">
            <w:rPr>
              <w:color w:val="0000FF"/>
              <w:lang w:val="en-US"/>
            </w:rPr>
            <w:t>&gt;</w:t>
          </w:r>
        </w:p>
      </w:tc>
    </w:tr>
  </w:tbl>
  <w:p w14:paraId="73321057" w14:textId="77777777" w:rsidR="00E95D0C" w:rsidRPr="007A1DE8" w:rsidRDefault="00E95D0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4830AED"/>
    <w:multiLevelType w:val="hybridMultilevel"/>
    <w:tmpl w:val="EFDC7FF8"/>
    <w:lvl w:ilvl="0" w:tplc="637878C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609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7B45A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9CB02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A2F05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26876C7"/>
    <w:multiLevelType w:val="hybridMultilevel"/>
    <w:tmpl w:val="9938A7B6"/>
    <w:lvl w:ilvl="0" w:tplc="637878C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82D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A25C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8A96528"/>
    <w:multiLevelType w:val="hybridMultilevel"/>
    <w:tmpl w:val="EC54D578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1B19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CCA4D89"/>
    <w:multiLevelType w:val="hybridMultilevel"/>
    <w:tmpl w:val="3EB87112"/>
    <w:lvl w:ilvl="0" w:tplc="637878C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B6B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467C4A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7415235"/>
    <w:multiLevelType w:val="hybridMultilevel"/>
    <w:tmpl w:val="0068EB28"/>
    <w:lvl w:ilvl="0" w:tplc="637878C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130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B8025B1"/>
    <w:multiLevelType w:val="hybridMultilevel"/>
    <w:tmpl w:val="815AF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0221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5EC76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63B69EC"/>
    <w:multiLevelType w:val="hybridMultilevel"/>
    <w:tmpl w:val="AD263F4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34A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16936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623D11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624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69E954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C1A0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D5943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2F573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381720D"/>
    <w:multiLevelType w:val="hybridMultilevel"/>
    <w:tmpl w:val="66CE8484"/>
    <w:lvl w:ilvl="0" w:tplc="6C520B2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E8698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4E422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8411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99A49D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85469524">
    <w:abstractNumId w:val="0"/>
  </w:num>
  <w:num w:numId="2" w16cid:durableId="6627395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944266526">
    <w:abstractNumId w:val="21"/>
  </w:num>
  <w:num w:numId="4" w16cid:durableId="1451165908">
    <w:abstractNumId w:val="19"/>
  </w:num>
  <w:num w:numId="5" w16cid:durableId="2067753356">
    <w:abstractNumId w:val="22"/>
  </w:num>
  <w:num w:numId="6" w16cid:durableId="1021392666">
    <w:abstractNumId w:val="11"/>
  </w:num>
  <w:num w:numId="7" w16cid:durableId="1740250642">
    <w:abstractNumId w:val="23"/>
  </w:num>
  <w:num w:numId="8" w16cid:durableId="111897818">
    <w:abstractNumId w:val="28"/>
  </w:num>
  <w:num w:numId="9" w16cid:durableId="845637989">
    <w:abstractNumId w:val="14"/>
  </w:num>
  <w:num w:numId="10" w16cid:durableId="1142428451">
    <w:abstractNumId w:val="8"/>
  </w:num>
  <w:num w:numId="11" w16cid:durableId="1771967984">
    <w:abstractNumId w:val="34"/>
  </w:num>
  <w:num w:numId="12" w16cid:durableId="1545827299">
    <w:abstractNumId w:val="29"/>
  </w:num>
  <w:num w:numId="13" w16cid:durableId="19550823">
    <w:abstractNumId w:val="27"/>
  </w:num>
  <w:num w:numId="14" w16cid:durableId="608315519">
    <w:abstractNumId w:val="3"/>
  </w:num>
  <w:num w:numId="15" w16cid:durableId="380712492">
    <w:abstractNumId w:val="5"/>
  </w:num>
  <w:num w:numId="16" w16cid:durableId="278882607">
    <w:abstractNumId w:val="26"/>
  </w:num>
  <w:num w:numId="17" w16cid:durableId="1260019153">
    <w:abstractNumId w:val="32"/>
  </w:num>
  <w:num w:numId="18" w16cid:durableId="334383880">
    <w:abstractNumId w:val="13"/>
  </w:num>
  <w:num w:numId="19" w16cid:durableId="187569204">
    <w:abstractNumId w:val="25"/>
  </w:num>
  <w:num w:numId="20" w16cid:durableId="519393452">
    <w:abstractNumId w:val="31"/>
  </w:num>
  <w:num w:numId="21" w16cid:durableId="1681156630">
    <w:abstractNumId w:val="33"/>
  </w:num>
  <w:num w:numId="22" w16cid:durableId="751898961">
    <w:abstractNumId w:val="9"/>
  </w:num>
  <w:num w:numId="23" w16cid:durableId="871575405">
    <w:abstractNumId w:val="18"/>
  </w:num>
  <w:num w:numId="24" w16cid:durableId="628051941">
    <w:abstractNumId w:val="6"/>
  </w:num>
  <w:num w:numId="25" w16cid:durableId="140923268">
    <w:abstractNumId w:val="4"/>
  </w:num>
  <w:num w:numId="26" w16cid:durableId="542012943">
    <w:abstractNumId w:val="16"/>
  </w:num>
  <w:num w:numId="27" w16cid:durableId="1510945885">
    <w:abstractNumId w:val="24"/>
  </w:num>
  <w:num w:numId="28" w16cid:durableId="1926183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735078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023911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80831938">
    <w:abstractNumId w:val="15"/>
  </w:num>
  <w:num w:numId="32" w16cid:durableId="1789736032">
    <w:abstractNumId w:val="0"/>
  </w:num>
  <w:num w:numId="33" w16cid:durableId="671878022">
    <w:abstractNumId w:val="0"/>
  </w:num>
  <w:num w:numId="34" w16cid:durableId="655499633">
    <w:abstractNumId w:val="20"/>
  </w:num>
  <w:num w:numId="35" w16cid:durableId="1889797787">
    <w:abstractNumId w:val="12"/>
  </w:num>
  <w:num w:numId="36" w16cid:durableId="1391345441">
    <w:abstractNumId w:val="7"/>
  </w:num>
  <w:num w:numId="37" w16cid:durableId="677082475">
    <w:abstractNumId w:val="2"/>
  </w:num>
  <w:num w:numId="38" w16cid:durableId="865950256">
    <w:abstractNumId w:val="10"/>
  </w:num>
  <w:num w:numId="39" w16cid:durableId="1439642732">
    <w:abstractNumId w:val="17"/>
  </w:num>
  <w:num w:numId="40" w16cid:durableId="24858185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DE8"/>
    <w:rsid w:val="000519D9"/>
    <w:rsid w:val="000679AA"/>
    <w:rsid w:val="00096732"/>
    <w:rsid w:val="000C0CA8"/>
    <w:rsid w:val="000E02A2"/>
    <w:rsid w:val="00107407"/>
    <w:rsid w:val="001B7344"/>
    <w:rsid w:val="00213ECB"/>
    <w:rsid w:val="002160F2"/>
    <w:rsid w:val="00221A67"/>
    <w:rsid w:val="00301562"/>
    <w:rsid w:val="0031511D"/>
    <w:rsid w:val="003247D8"/>
    <w:rsid w:val="003548A8"/>
    <w:rsid w:val="003701D7"/>
    <w:rsid w:val="003747E6"/>
    <w:rsid w:val="003C2F0F"/>
    <w:rsid w:val="003C75A6"/>
    <w:rsid w:val="003E32F6"/>
    <w:rsid w:val="004176B5"/>
    <w:rsid w:val="00420CDF"/>
    <w:rsid w:val="00435847"/>
    <w:rsid w:val="004800B9"/>
    <w:rsid w:val="004A38E5"/>
    <w:rsid w:val="004B7CC9"/>
    <w:rsid w:val="004D1092"/>
    <w:rsid w:val="004D45AA"/>
    <w:rsid w:val="004E4257"/>
    <w:rsid w:val="005047B3"/>
    <w:rsid w:val="005802A5"/>
    <w:rsid w:val="0060493B"/>
    <w:rsid w:val="006257BE"/>
    <w:rsid w:val="0064329D"/>
    <w:rsid w:val="00663594"/>
    <w:rsid w:val="00667E68"/>
    <w:rsid w:val="0068375E"/>
    <w:rsid w:val="006855DC"/>
    <w:rsid w:val="006E420F"/>
    <w:rsid w:val="006E56E2"/>
    <w:rsid w:val="00732D25"/>
    <w:rsid w:val="007338F6"/>
    <w:rsid w:val="00767CB6"/>
    <w:rsid w:val="00770457"/>
    <w:rsid w:val="007A09F0"/>
    <w:rsid w:val="007A1DE8"/>
    <w:rsid w:val="007F21C9"/>
    <w:rsid w:val="008243D9"/>
    <w:rsid w:val="00824CA9"/>
    <w:rsid w:val="008B1041"/>
    <w:rsid w:val="008C726D"/>
    <w:rsid w:val="008D3541"/>
    <w:rsid w:val="00900650"/>
    <w:rsid w:val="00924BC9"/>
    <w:rsid w:val="00984338"/>
    <w:rsid w:val="009910B0"/>
    <w:rsid w:val="0099744F"/>
    <w:rsid w:val="009B2AFC"/>
    <w:rsid w:val="009F47F5"/>
    <w:rsid w:val="00A23833"/>
    <w:rsid w:val="00A544E7"/>
    <w:rsid w:val="00A638EF"/>
    <w:rsid w:val="00AA2451"/>
    <w:rsid w:val="00B27935"/>
    <w:rsid w:val="00B70F88"/>
    <w:rsid w:val="00B871C5"/>
    <w:rsid w:val="00BB5444"/>
    <w:rsid w:val="00BD7DE7"/>
    <w:rsid w:val="00C14AB8"/>
    <w:rsid w:val="00C46F0A"/>
    <w:rsid w:val="00C74D6D"/>
    <w:rsid w:val="00CA52C8"/>
    <w:rsid w:val="00CA75F9"/>
    <w:rsid w:val="00D234F3"/>
    <w:rsid w:val="00D328EA"/>
    <w:rsid w:val="00D64A26"/>
    <w:rsid w:val="00DA2A6D"/>
    <w:rsid w:val="00DC363E"/>
    <w:rsid w:val="00DD57E3"/>
    <w:rsid w:val="00DE4628"/>
    <w:rsid w:val="00E6501E"/>
    <w:rsid w:val="00E95D0C"/>
    <w:rsid w:val="00EC72E0"/>
    <w:rsid w:val="00F11E8C"/>
    <w:rsid w:val="00F93BD1"/>
    <w:rsid w:val="00F9591A"/>
    <w:rsid w:val="00FA2327"/>
    <w:rsid w:val="00FB2BE9"/>
    <w:rsid w:val="00FB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20FED"/>
  <w15:docId w15:val="{D061082C-24B3-4E47-B355-382ADEA0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sz w:val="24"/>
      <w:lang w:val="vi-VN"/>
    </w:rPr>
  </w:style>
  <w:style w:type="paragraph" w:styleId="Heading1">
    <w:name w:val="heading 1"/>
    <w:aliases w:val="Heading 1 new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  <w:spacing w:line="240" w:lineRule="auto"/>
    </w:pPr>
    <w:rPr>
      <w:snapToGrid w:val="0"/>
      <w:sz w:val="28"/>
    </w:rPr>
  </w:style>
  <w:style w:type="paragraph" w:styleId="BodyText3">
    <w:name w:val="Body Text 3"/>
    <w:basedOn w:val="Normal"/>
    <w:pPr>
      <w:widowControl/>
      <w:spacing w:line="240" w:lineRule="auto"/>
    </w:pPr>
    <w:rPr>
      <w:snapToGrid w:val="0"/>
    </w:rPr>
  </w:style>
  <w:style w:type="paragraph" w:customStyle="1" w:styleId="ToDoItem">
    <w:name w:val="To Do Item"/>
    <w:basedOn w:val="Normal"/>
    <w:pPr>
      <w:numPr>
        <w:numId w:val="5"/>
      </w:numPr>
    </w:pPr>
  </w:style>
  <w:style w:type="character" w:customStyle="1" w:styleId="SoDAField">
    <w:name w:val="SoDA Field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A23833"/>
    <w:rPr>
      <w:color w:val="0000FF"/>
      <w:u w:val="single"/>
    </w:rPr>
  </w:style>
  <w:style w:type="character" w:customStyle="1" w:styleId="TitleChar">
    <w:name w:val="Title Char"/>
    <w:link w:val="Title"/>
    <w:rsid w:val="00A23833"/>
    <w:rPr>
      <w:rFonts w:ascii="Arial" w:hAnsi="Arial"/>
      <w:b/>
      <w:sz w:val="36"/>
      <w:lang w:val="vi-VN"/>
    </w:rPr>
  </w:style>
  <w:style w:type="paragraph" w:styleId="BalloonText">
    <w:name w:val="Balloon Text"/>
    <w:basedOn w:val="Normal"/>
    <w:link w:val="BalloonTextChar"/>
    <w:rsid w:val="00D328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328EA"/>
    <w:rPr>
      <w:rFonts w:ascii="Tahoma" w:hAnsi="Tahoma" w:cs="Tahoma"/>
      <w:sz w:val="16"/>
      <w:szCs w:val="16"/>
      <w:lang w:val="vi-VN"/>
    </w:rPr>
  </w:style>
  <w:style w:type="paragraph" w:styleId="NormalWeb">
    <w:name w:val="Normal (Web)"/>
    <w:basedOn w:val="Normal"/>
    <w:uiPriority w:val="99"/>
    <w:unhideWhenUsed/>
    <w:rsid w:val="00D328EA"/>
    <w:pPr>
      <w:widowControl/>
      <w:spacing w:before="100" w:beforeAutospacing="1" w:after="100" w:afterAutospacing="1" w:line="240" w:lineRule="auto"/>
    </w:pPr>
    <w:rPr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B1041"/>
    <w:rPr>
      <w:sz w:val="24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3C75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46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http://127.0.0.1:500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489B2-BCA1-4627-AD21-6027C59AE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29</TotalTime>
  <Pages>7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biểu bài toán đăng ký học phần</vt:lpstr>
    </vt:vector>
  </TitlesOfParts>
  <Company>HCMUNS</Company>
  <LinksUpToDate>false</LinksUpToDate>
  <CharactersWithSpaces>6241</CharactersWithSpaces>
  <SharedDoc>false</SharedDoc>
  <HLinks>
    <vt:vector size="30" baseType="variant"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_Toc369450777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_Toc369450776</vt:lpwstr>
      </vt:variant>
      <vt:variant>
        <vt:i4>1179704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_Toc369450775</vt:lpwstr>
      </vt:variant>
      <vt:variant>
        <vt:i4>1179704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_Toc369450774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_Toc369450773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lastModifiedBy>Chi Chi</cp:lastModifiedBy>
  <cp:revision>29</cp:revision>
  <cp:lastPrinted>2013-12-07T15:59:00Z</cp:lastPrinted>
  <dcterms:created xsi:type="dcterms:W3CDTF">2013-10-13T11:18:00Z</dcterms:created>
  <dcterms:modified xsi:type="dcterms:W3CDTF">2025-12-18T06:09:00Z</dcterms:modified>
</cp:coreProperties>
</file>